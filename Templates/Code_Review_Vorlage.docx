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9C9E" w14:textId="77777777" w:rsidR="00E8301B" w:rsidRDefault="00E8301B" w:rsidP="00145D0F"/>
    <w:p w14:paraId="3C99599A" w14:textId="4B784B7D" w:rsidR="00894D34" w:rsidRDefault="00176C5C" w:rsidP="00894D34">
      <w:pPr>
        <w:pStyle w:val="berschriften"/>
      </w:pPr>
      <w:bookmarkStart w:id="0" w:name="_Hlk209622334"/>
      <w:r>
        <w:t>Code-Review</w:t>
      </w:r>
      <w:r w:rsidR="00894D34">
        <w:t xml:space="preserve"> {Review-Nr}</w:t>
      </w:r>
    </w:p>
    <w:tbl>
      <w:tblPr>
        <w:tblStyle w:val="Tabellenraster"/>
        <w:tblW w:w="102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2"/>
        <w:gridCol w:w="5395"/>
        <w:gridCol w:w="1155"/>
        <w:gridCol w:w="1577"/>
      </w:tblGrid>
      <w:tr w:rsidR="00894D34" w:rsidRPr="00E8301B" w14:paraId="4FBD8771" w14:textId="77777777" w:rsidTr="00DF28C1">
        <w:tc>
          <w:tcPr>
            <w:tcW w:w="2092" w:type="dxa"/>
          </w:tcPr>
          <w:p w14:paraId="750C8B1B" w14:textId="7034496D" w:rsidR="00894D34" w:rsidRPr="00E8301B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Gruppe</w:t>
            </w:r>
          </w:p>
        </w:tc>
        <w:tc>
          <w:tcPr>
            <w:tcW w:w="5395" w:type="dxa"/>
          </w:tcPr>
          <w:p w14:paraId="7D418636" w14:textId="173F915E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 xml:space="preserve">{Gruppe}  </w:t>
            </w:r>
          </w:p>
        </w:tc>
        <w:tc>
          <w:tcPr>
            <w:tcW w:w="1155" w:type="dxa"/>
          </w:tcPr>
          <w:p w14:paraId="55C6CC1D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Datum:</w:t>
            </w:r>
          </w:p>
        </w:tc>
        <w:tc>
          <w:tcPr>
            <w:tcW w:w="1577" w:type="dxa"/>
          </w:tcPr>
          <w:p w14:paraId="4691502C" w14:textId="7517A41E" w:rsidR="00894D34" w:rsidRPr="00E8301B" w:rsidRDefault="00894D34" w:rsidP="00DF28C1">
            <w:pPr>
              <w:rPr>
                <w:sz w:val="28"/>
              </w:rPr>
            </w:pPr>
            <w:r w:rsidRPr="00557018">
              <w:rPr>
                <w:b/>
                <w:bCs/>
                <w:sz w:val="28"/>
              </w:rPr>
              <w:t>{Datum}</w:t>
            </w:r>
          </w:p>
        </w:tc>
      </w:tr>
      <w:tr w:rsidR="00894D34" w:rsidRPr="00E8301B" w14:paraId="6183B353" w14:textId="77777777" w:rsidTr="00DF28C1">
        <w:tc>
          <w:tcPr>
            <w:tcW w:w="2092" w:type="dxa"/>
          </w:tcPr>
          <w:p w14:paraId="3501E3A0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Gruppe:</w:t>
            </w:r>
          </w:p>
        </w:tc>
        <w:tc>
          <w:tcPr>
            <w:tcW w:w="5395" w:type="dxa"/>
          </w:tcPr>
          <w:p w14:paraId="24864858" w14:textId="1FB61AC0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</w:t>
            </w:r>
            <w:r w:rsidR="00B23203" w:rsidRPr="00B23203">
              <w:rPr>
                <w:b/>
                <w:bCs/>
                <w:sz w:val="28"/>
              </w:rPr>
              <w:t>Durchschnitt</w:t>
            </w:r>
            <w:r w:rsidR="00BF1CD3" w:rsidRPr="00E51F1A">
              <w:rPr>
                <w:b/>
                <w:bCs/>
                <w:sz w:val="28"/>
              </w:rPr>
              <w:t>}</w:t>
            </w:r>
          </w:p>
        </w:tc>
        <w:tc>
          <w:tcPr>
            <w:tcW w:w="1155" w:type="dxa"/>
          </w:tcPr>
          <w:p w14:paraId="4E921BEE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564649A2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5149C1D2" w14:textId="77777777" w:rsidTr="00DF28C1">
        <w:tc>
          <w:tcPr>
            <w:tcW w:w="2092" w:type="dxa"/>
          </w:tcPr>
          <w:p w14:paraId="0A449D85" w14:textId="0815F150" w:rsidR="00894D34" w:rsidRPr="00E8301B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Referenzwoche:</w:t>
            </w:r>
          </w:p>
        </w:tc>
        <w:tc>
          <w:tcPr>
            <w:tcW w:w="5395" w:type="dxa"/>
          </w:tcPr>
          <w:p w14:paraId="055B9C1C" w14:textId="56274D44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{ReferenceWeek}</w:t>
            </w:r>
          </w:p>
        </w:tc>
        <w:tc>
          <w:tcPr>
            <w:tcW w:w="1155" w:type="dxa"/>
          </w:tcPr>
          <w:p w14:paraId="268098C5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E7172B1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10252A52" w14:textId="77777777" w:rsidTr="00DF28C1">
        <w:tc>
          <w:tcPr>
            <w:tcW w:w="2092" w:type="dxa"/>
          </w:tcPr>
          <w:p w14:paraId="15460660" w14:textId="4F22E0C6" w:rsidR="00894D34" w:rsidRDefault="00894D34" w:rsidP="00DF28C1">
            <w:pPr>
              <w:rPr>
                <w:sz w:val="28"/>
              </w:rPr>
            </w:pPr>
            <w:r>
              <w:rPr>
                <w:sz w:val="28"/>
              </w:rPr>
              <w:t>Exportdatum:</w:t>
            </w:r>
          </w:p>
        </w:tc>
        <w:tc>
          <w:tcPr>
            <w:tcW w:w="5395" w:type="dxa"/>
          </w:tcPr>
          <w:p w14:paraId="3A6F537D" w14:textId="43D512CD" w:rsidR="00894D34" w:rsidRPr="00E51F1A" w:rsidRDefault="00894D34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{ExportDate}</w:t>
            </w:r>
          </w:p>
        </w:tc>
        <w:tc>
          <w:tcPr>
            <w:tcW w:w="1155" w:type="dxa"/>
          </w:tcPr>
          <w:p w14:paraId="5BE2A83E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15D3774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6E4D36BF" w14:textId="77777777" w:rsidTr="005133E1">
        <w:trPr>
          <w:trHeight w:val="680"/>
        </w:trPr>
        <w:tc>
          <w:tcPr>
            <w:tcW w:w="2092" w:type="dxa"/>
          </w:tcPr>
          <w:p w14:paraId="4A03A2A4" w14:textId="77777777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Abwesend</w:t>
            </w:r>
            <w:r>
              <w:rPr>
                <w:sz w:val="28"/>
              </w:rPr>
              <w:t>:</w:t>
            </w:r>
            <w:r>
              <w:rPr>
                <w:sz w:val="28"/>
              </w:rPr>
              <w:br/>
              <w:t>(</w:t>
            </w:r>
            <w:r w:rsidRPr="00E8301B">
              <w:rPr>
                <w:sz w:val="28"/>
              </w:rPr>
              <w:t>AU?)</w:t>
            </w:r>
          </w:p>
          <w:p w14:paraId="088353EF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5395" w:type="dxa"/>
          </w:tcPr>
          <w:p w14:paraId="5F78DC57" w14:textId="75E5513D" w:rsidR="00894D34" w:rsidRPr="00E51F1A" w:rsidRDefault="00253C70" w:rsidP="00DF28C1">
            <w:pPr>
              <w:rPr>
                <w:b/>
                <w:bCs/>
                <w:sz w:val="28"/>
              </w:rPr>
            </w:pPr>
            <w:r w:rsidRPr="00E51F1A">
              <w:rPr>
                <w:b/>
                <w:bCs/>
                <w:sz w:val="28"/>
              </w:rPr>
              <w:t>{Abwesend}</w:t>
            </w:r>
          </w:p>
        </w:tc>
        <w:tc>
          <w:tcPr>
            <w:tcW w:w="1155" w:type="dxa"/>
          </w:tcPr>
          <w:p w14:paraId="3AA9DEF5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21DB1F51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  <w:tr w:rsidR="00894D34" w:rsidRPr="00E8301B" w14:paraId="02F0526E" w14:textId="77777777" w:rsidTr="00DF28C1">
        <w:tc>
          <w:tcPr>
            <w:tcW w:w="2092" w:type="dxa"/>
          </w:tcPr>
          <w:p w14:paraId="233A32CD" w14:textId="01338E78" w:rsidR="00894D34" w:rsidRPr="00E8301B" w:rsidRDefault="00894D34" w:rsidP="00DF28C1">
            <w:pPr>
              <w:rPr>
                <w:sz w:val="28"/>
              </w:rPr>
            </w:pPr>
            <w:r w:rsidRPr="00E8301B">
              <w:rPr>
                <w:sz w:val="28"/>
              </w:rPr>
              <w:t>Verkürz</w:t>
            </w:r>
            <w:r w:rsidR="002C2F62">
              <w:rPr>
                <w:sz w:val="28"/>
              </w:rPr>
              <w:t>ende:</w:t>
            </w:r>
          </w:p>
        </w:tc>
        <w:tc>
          <w:tcPr>
            <w:tcW w:w="5395" w:type="dxa"/>
          </w:tcPr>
          <w:p w14:paraId="403F12A4" w14:textId="77777777" w:rsidR="005133E1" w:rsidRPr="00E8301B" w:rsidRDefault="005133E1" w:rsidP="00DF28C1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155" w:type="dxa"/>
          </w:tcPr>
          <w:p w14:paraId="4EBAE8A8" w14:textId="77777777" w:rsidR="00894D34" w:rsidRPr="00E8301B" w:rsidRDefault="00894D34" w:rsidP="00DF28C1">
            <w:pPr>
              <w:rPr>
                <w:sz w:val="28"/>
              </w:rPr>
            </w:pPr>
          </w:p>
        </w:tc>
        <w:tc>
          <w:tcPr>
            <w:tcW w:w="1577" w:type="dxa"/>
          </w:tcPr>
          <w:p w14:paraId="737C4F04" w14:textId="77777777" w:rsidR="00894D34" w:rsidRPr="00E8301B" w:rsidRDefault="00894D34" w:rsidP="00DF28C1">
            <w:pPr>
              <w:rPr>
                <w:sz w:val="28"/>
              </w:rPr>
            </w:pPr>
          </w:p>
        </w:tc>
      </w:tr>
    </w:tbl>
    <w:p w14:paraId="50DD75DC" w14:textId="508AA877" w:rsidR="00D4057C" w:rsidRDefault="00D4057C" w:rsidP="00D4057C">
      <w:pPr>
        <w:spacing w:before="120" w:after="120"/>
        <w:jc w:val="center"/>
        <w:rPr>
          <w:b/>
          <w:bCs/>
          <w:color w:val="000000" w:themeColor="text1"/>
          <w:sz w:val="28"/>
          <w:szCs w:val="28"/>
        </w:rPr>
      </w:pPr>
      <w:r w:rsidRPr="00D4057C">
        <w:rPr>
          <w:b/>
          <w:bCs/>
          <w:color w:val="000000" w:themeColor="text1"/>
          <w:sz w:val="28"/>
          <w:szCs w:val="28"/>
        </w:rPr>
        <w:t xml:space="preserve">Zu verteilte Gesamtpunktzahl: </w:t>
      </w:r>
    </w:p>
    <w:p w14:paraId="0EE141CC" w14:textId="6FB4FA55" w:rsidR="00D4057C" w:rsidRDefault="0012790C" w:rsidP="00D4057C">
      <w:pPr>
        <w:spacing w:before="120" w:after="120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____________</w:t>
      </w:r>
    </w:p>
    <w:bookmarkEnd w:id="0"/>
    <w:p w14:paraId="50494538" w14:textId="6095DBF9" w:rsidR="00510D65" w:rsidRPr="00510D65" w:rsidRDefault="00510D65" w:rsidP="00510D65">
      <w:pPr>
        <w:spacing w:before="120" w:after="360"/>
        <w:jc w:val="center"/>
        <w:rPr>
          <w:color w:val="000000" w:themeColor="text1"/>
        </w:rPr>
      </w:pPr>
      <w:r w:rsidRPr="00510D65">
        <w:rPr>
          <w:color w:val="000000" w:themeColor="text1"/>
          <w:highlight w:val="yellow"/>
        </w:rPr>
        <w:t xml:space="preserve">Es müssen alle mit der </w:t>
      </w:r>
      <w:r w:rsidR="00BF27A3">
        <w:rPr>
          <w:color w:val="000000" w:themeColor="text1"/>
          <w:highlight w:val="yellow"/>
        </w:rPr>
        <w:t>Punktev</w:t>
      </w:r>
      <w:r w:rsidRPr="00510D65">
        <w:rPr>
          <w:color w:val="000000" w:themeColor="text1"/>
          <w:highlight w:val="yellow"/>
        </w:rPr>
        <w:t>erteilung einverstanden sein und rechts unterschreiben.</w:t>
      </w:r>
    </w:p>
    <w:tbl>
      <w:tblPr>
        <w:tblStyle w:val="Tabellenraster"/>
        <w:tblW w:w="10219" w:type="dxa"/>
        <w:tblLook w:val="04A0" w:firstRow="1" w:lastRow="0" w:firstColumn="1" w:lastColumn="0" w:noHBand="0" w:noVBand="1"/>
      </w:tblPr>
      <w:tblGrid>
        <w:gridCol w:w="2263"/>
        <w:gridCol w:w="993"/>
        <w:gridCol w:w="5244"/>
        <w:gridCol w:w="1719"/>
      </w:tblGrid>
      <w:tr w:rsidR="00EA0B51" w:rsidRPr="00E8301B" w14:paraId="04C3CBB9" w14:textId="77777777" w:rsidTr="00E8301B">
        <w:trPr>
          <w:trHeight w:val="293"/>
        </w:trPr>
        <w:tc>
          <w:tcPr>
            <w:tcW w:w="2263" w:type="dxa"/>
          </w:tcPr>
          <w:p w14:paraId="4B160EDE" w14:textId="77777777" w:rsidR="00EA0B51" w:rsidRPr="00E8301B" w:rsidRDefault="00EA0B51" w:rsidP="00371452"/>
        </w:tc>
        <w:tc>
          <w:tcPr>
            <w:tcW w:w="993" w:type="dxa"/>
          </w:tcPr>
          <w:p w14:paraId="284529EA" w14:textId="77777777" w:rsidR="00EA0B51" w:rsidRPr="00E8301B" w:rsidRDefault="00EA0B51" w:rsidP="00371452">
            <w:pPr>
              <w:rPr>
                <w:b/>
                <w:bCs/>
              </w:rPr>
            </w:pPr>
            <w:r w:rsidRPr="00E8301B">
              <w:rPr>
                <w:b/>
                <w:bCs/>
              </w:rPr>
              <w:t>Punkte</w:t>
            </w:r>
          </w:p>
        </w:tc>
        <w:tc>
          <w:tcPr>
            <w:tcW w:w="5244" w:type="dxa"/>
          </w:tcPr>
          <w:p w14:paraId="0065C74F" w14:textId="79398301" w:rsidR="00EA0B51" w:rsidRPr="00E8301B" w:rsidRDefault="005C048C" w:rsidP="0037145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Kurze </w:t>
            </w:r>
            <w:r w:rsidR="00EA0B51" w:rsidRPr="00E8301B">
              <w:rPr>
                <w:b/>
                <w:bCs/>
              </w:rPr>
              <w:t>Begründung</w:t>
            </w:r>
            <w:r>
              <w:rPr>
                <w:b/>
                <w:bCs/>
              </w:rPr>
              <w:t xml:space="preserve"> (Falls nicht gleichverteilt)</w:t>
            </w:r>
          </w:p>
        </w:tc>
        <w:tc>
          <w:tcPr>
            <w:tcW w:w="1719" w:type="dxa"/>
          </w:tcPr>
          <w:p w14:paraId="5B9BD83F" w14:textId="77777777" w:rsidR="00EA0B51" w:rsidRPr="00E8301B" w:rsidRDefault="00EA0B51" w:rsidP="00371452">
            <w:pPr>
              <w:rPr>
                <w:b/>
                <w:bCs/>
              </w:rPr>
            </w:pPr>
            <w:r w:rsidRPr="00E8301B">
              <w:rPr>
                <w:b/>
                <w:bCs/>
              </w:rPr>
              <w:t>Unterschrift</w:t>
            </w:r>
          </w:p>
        </w:tc>
      </w:tr>
      <w:tr w:rsidR="00E8301B" w:rsidRPr="00E8301B" w14:paraId="35D7CC7B" w14:textId="77777777" w:rsidTr="006656B6">
        <w:trPr>
          <w:trHeight w:val="1134"/>
        </w:trPr>
        <w:tc>
          <w:tcPr>
            <w:tcW w:w="2263" w:type="dxa"/>
            <w:vAlign w:val="center"/>
          </w:tcPr>
          <w:p w14:paraId="7049FEA4" w14:textId="77777777" w:rsidR="00675D7C" w:rsidRDefault="00E51F1A" w:rsidP="00955096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E51F1A">
              <w:rPr>
                <w:rFonts w:ascii="Calibri" w:hAnsi="Calibri" w:cs="Calibri"/>
                <w:b/>
                <w:bCs/>
                <w:color w:val="000000"/>
              </w:rPr>
              <w:t xml:space="preserve">{Person}  </w:t>
            </w:r>
          </w:p>
          <w:p w14:paraId="12366CFC" w14:textId="031EAC51" w:rsidR="00E8301B" w:rsidRPr="00E40371" w:rsidRDefault="00B67C91" w:rsidP="00955096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</w:rPr>
              <w:t xml:space="preserve">Pflicht: </w:t>
            </w:r>
            <w:r w:rsidR="00E51F1A" w:rsidRPr="00B67C91">
              <w:rPr>
                <w:rFonts w:ascii="Calibri" w:hAnsi="Calibri" w:cs="Calibri"/>
                <w:b/>
                <w:bCs/>
                <w:color w:val="000000" w:themeColor="text1"/>
              </w:rPr>
              <w:t>{Progress %}</w:t>
            </w:r>
          </w:p>
        </w:tc>
        <w:tc>
          <w:tcPr>
            <w:tcW w:w="993" w:type="dxa"/>
          </w:tcPr>
          <w:p w14:paraId="4CFFC777" w14:textId="4D66508F" w:rsidR="00E8301B" w:rsidRPr="00E8301B" w:rsidRDefault="00E8301B" w:rsidP="00E8301B"/>
        </w:tc>
        <w:tc>
          <w:tcPr>
            <w:tcW w:w="5244" w:type="dxa"/>
          </w:tcPr>
          <w:p w14:paraId="0B93F192" w14:textId="05B68405" w:rsidR="00E8301B" w:rsidRPr="00E8301B" w:rsidRDefault="00E8301B" w:rsidP="00E8301B"/>
        </w:tc>
        <w:tc>
          <w:tcPr>
            <w:tcW w:w="1719" w:type="dxa"/>
          </w:tcPr>
          <w:p w14:paraId="45A714DA" w14:textId="77777777" w:rsidR="00E8301B" w:rsidRPr="00E8301B" w:rsidRDefault="00E8301B" w:rsidP="00E8301B"/>
        </w:tc>
      </w:tr>
    </w:tbl>
    <w:p w14:paraId="5E60A3ED" w14:textId="77777777" w:rsidR="00A016F6" w:rsidRDefault="00A016F6" w:rsidP="00D4057C"/>
    <w:p w14:paraId="25329A67" w14:textId="77777777" w:rsidR="00BD7F05" w:rsidRDefault="00BD7F05" w:rsidP="00D4057C"/>
    <w:sectPr w:rsidR="00BD7F05" w:rsidSect="00E830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851" w:right="680" w:bottom="680" w:left="1134" w:header="510" w:footer="567" w:gutter="0"/>
      <w:pgNumType w:chapSep="col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4503" w14:textId="77777777" w:rsidR="00967963" w:rsidRDefault="00967963">
      <w:r>
        <w:separator/>
      </w:r>
    </w:p>
    <w:p w14:paraId="2CC33C5D" w14:textId="77777777" w:rsidR="00967963" w:rsidRDefault="00967963"/>
    <w:p w14:paraId="58EF7F12" w14:textId="77777777" w:rsidR="00967963" w:rsidRDefault="00967963" w:rsidP="00941F6A"/>
  </w:endnote>
  <w:endnote w:type="continuationSeparator" w:id="0">
    <w:p w14:paraId="24FDA669" w14:textId="77777777" w:rsidR="00967963" w:rsidRDefault="00967963">
      <w:r>
        <w:continuationSeparator/>
      </w:r>
    </w:p>
    <w:p w14:paraId="31E5DAB2" w14:textId="77777777" w:rsidR="00967963" w:rsidRDefault="00967963"/>
    <w:p w14:paraId="5A039C41" w14:textId="77777777" w:rsidR="00967963" w:rsidRDefault="00967963" w:rsidP="00941F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395"/>
      <w:gridCol w:w="992"/>
      <w:gridCol w:w="4356"/>
    </w:tblGrid>
    <w:tr w:rsidR="006721A2" w:rsidRPr="00441C2A" w14:paraId="69E36C20" w14:textId="77777777" w:rsidTr="00481FB8">
      <w:tc>
        <w:tcPr>
          <w:tcW w:w="4395" w:type="dxa"/>
        </w:tcPr>
        <w:p w14:paraId="4EC1DD52" w14:textId="77777777" w:rsidR="006721A2" w:rsidRPr="00F815FD" w:rsidRDefault="006721A2" w:rsidP="00F62253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color w:val="323E4F"/>
              <w:sz w:val="14"/>
            </w:rPr>
          </w:pPr>
        </w:p>
      </w:tc>
      <w:tc>
        <w:tcPr>
          <w:tcW w:w="992" w:type="dxa"/>
        </w:tcPr>
        <w:p w14:paraId="7E546F79" w14:textId="77777777" w:rsidR="006721A2" w:rsidRPr="00F815FD" w:rsidRDefault="006721A2" w:rsidP="00F62253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PAGE 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41459B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  <w:r w:rsidRPr="00F815FD">
            <w:rPr>
              <w:rFonts w:ascii="Verdana" w:hAnsi="Verdana"/>
              <w:color w:val="323E4F"/>
              <w:sz w:val="14"/>
            </w:rPr>
            <w:t xml:space="preserve"> von </w:t>
          </w: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NUMPAGES  \* Arabic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41459B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</w:p>
      </w:tc>
      <w:tc>
        <w:tcPr>
          <w:tcW w:w="4356" w:type="dxa"/>
        </w:tcPr>
        <w:p w14:paraId="08456940" w14:textId="2BC3A15D" w:rsidR="006721A2" w:rsidRPr="00F24E4A" w:rsidRDefault="006721A2" w:rsidP="00F62253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sz w:val="14"/>
            </w:rPr>
          </w:pPr>
          <w:r w:rsidRPr="00F815FD">
            <w:rPr>
              <w:rFonts w:ascii="Verdana" w:hAnsi="Verdana"/>
              <w:sz w:val="14"/>
            </w:rPr>
            <w:fldChar w:fldCharType="begin"/>
          </w:r>
          <w:r w:rsidRPr="00F24E4A">
            <w:rPr>
              <w:rFonts w:ascii="Verdana" w:hAnsi="Verdana"/>
              <w:sz w:val="14"/>
            </w:rPr>
            <w:instrText xml:space="preserve"> FILENAME \* MERGEFORMAT </w:instrText>
          </w:r>
          <w:r w:rsidRPr="00F815FD">
            <w:rPr>
              <w:rFonts w:ascii="Verdana" w:hAnsi="Verdana"/>
              <w:sz w:val="14"/>
            </w:rPr>
            <w:fldChar w:fldCharType="separate"/>
          </w:r>
          <w:r w:rsidR="00BF27A3">
            <w:rPr>
              <w:rFonts w:ascii="Verdana" w:hAnsi="Verdana"/>
              <w:noProof/>
              <w:sz w:val="14"/>
            </w:rPr>
            <w:t>Review_Talk_IFA12C1.docx</w:t>
          </w:r>
          <w:r w:rsidRPr="00F815FD">
            <w:rPr>
              <w:rFonts w:ascii="Verdana" w:hAnsi="Verdana"/>
              <w:sz w:val="14"/>
            </w:rPr>
            <w:fldChar w:fldCharType="end"/>
          </w:r>
        </w:p>
      </w:tc>
    </w:tr>
  </w:tbl>
  <w:p w14:paraId="54B80A73" w14:textId="77777777" w:rsidR="006721A2" w:rsidRPr="00F24E4A" w:rsidRDefault="006721A2" w:rsidP="00B51617">
    <w:pPr>
      <w:pStyle w:val="Fuzeile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Layout w:type="fixed"/>
      <w:tblLook w:val="04A0" w:firstRow="1" w:lastRow="0" w:firstColumn="1" w:lastColumn="0" w:noHBand="0" w:noVBand="1"/>
    </w:tblPr>
    <w:tblGrid>
      <w:gridCol w:w="4305"/>
      <w:gridCol w:w="981"/>
      <w:gridCol w:w="4352"/>
    </w:tblGrid>
    <w:tr w:rsidR="006721A2" w:rsidRPr="00F815FD" w14:paraId="7D8E09FE" w14:textId="77777777" w:rsidTr="00D94688">
      <w:tc>
        <w:tcPr>
          <w:tcW w:w="4305" w:type="dxa"/>
          <w:vAlign w:val="center"/>
        </w:tcPr>
        <w:p w14:paraId="46E6B080" w14:textId="77777777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</w:p>
      </w:tc>
      <w:tc>
        <w:tcPr>
          <w:tcW w:w="981" w:type="dxa"/>
        </w:tcPr>
        <w:p w14:paraId="1B0DF9D7" w14:textId="77777777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center"/>
            <w:rPr>
              <w:rFonts w:ascii="Verdana" w:hAnsi="Verdana"/>
              <w:color w:val="323E4F"/>
              <w:sz w:val="14"/>
            </w:rPr>
          </w:pP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PAGE 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63603F">
            <w:rPr>
              <w:rFonts w:ascii="Verdana" w:hAnsi="Verdana"/>
              <w:noProof/>
              <w:color w:val="323E4F"/>
              <w:sz w:val="14"/>
            </w:rPr>
            <w:t>1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  <w:r w:rsidRPr="00F815FD">
            <w:rPr>
              <w:rFonts w:ascii="Verdana" w:hAnsi="Verdana"/>
              <w:color w:val="323E4F"/>
              <w:sz w:val="14"/>
            </w:rPr>
            <w:t xml:space="preserve"> von </w:t>
          </w:r>
          <w:r w:rsidRPr="00F815FD">
            <w:rPr>
              <w:rFonts w:ascii="Verdana" w:hAnsi="Verdana"/>
              <w:color w:val="323E4F"/>
              <w:sz w:val="14"/>
            </w:rPr>
            <w:fldChar w:fldCharType="begin"/>
          </w:r>
          <w:r w:rsidRPr="00F815FD">
            <w:rPr>
              <w:rFonts w:ascii="Verdana" w:hAnsi="Verdana"/>
              <w:color w:val="323E4F"/>
              <w:sz w:val="14"/>
            </w:rPr>
            <w:instrText>NUMPAGES  \* Arabic  \* MERGEFORMAT</w:instrText>
          </w:r>
          <w:r w:rsidRPr="00F815FD">
            <w:rPr>
              <w:rFonts w:ascii="Verdana" w:hAnsi="Verdana"/>
              <w:color w:val="323E4F"/>
              <w:sz w:val="14"/>
            </w:rPr>
            <w:fldChar w:fldCharType="separate"/>
          </w:r>
          <w:r w:rsidR="0063603F">
            <w:rPr>
              <w:rFonts w:ascii="Verdana" w:hAnsi="Verdana"/>
              <w:noProof/>
              <w:color w:val="323E4F"/>
              <w:sz w:val="14"/>
            </w:rPr>
            <w:t>2</w:t>
          </w:r>
          <w:r w:rsidRPr="00F815FD">
            <w:rPr>
              <w:rFonts w:ascii="Verdana" w:hAnsi="Verdana"/>
              <w:color w:val="323E4F"/>
              <w:sz w:val="14"/>
            </w:rPr>
            <w:fldChar w:fldCharType="end"/>
          </w:r>
        </w:p>
      </w:tc>
      <w:tc>
        <w:tcPr>
          <w:tcW w:w="4352" w:type="dxa"/>
        </w:tcPr>
        <w:p w14:paraId="023670B2" w14:textId="579974E2" w:rsidR="006721A2" w:rsidRPr="00F815FD" w:rsidRDefault="006721A2" w:rsidP="00D94688">
          <w:pPr>
            <w:pStyle w:val="Fuzeile"/>
            <w:tabs>
              <w:tab w:val="clear" w:pos="4536"/>
              <w:tab w:val="center" w:pos="3828"/>
            </w:tabs>
            <w:jc w:val="right"/>
            <w:rPr>
              <w:rFonts w:ascii="Verdana" w:hAnsi="Verdana"/>
              <w:sz w:val="14"/>
            </w:rPr>
          </w:pPr>
          <w:r w:rsidRPr="00F815FD">
            <w:rPr>
              <w:rFonts w:ascii="Verdana" w:hAnsi="Verdana"/>
              <w:sz w:val="14"/>
            </w:rPr>
            <w:fldChar w:fldCharType="begin"/>
          </w:r>
          <w:r w:rsidRPr="00F815FD">
            <w:rPr>
              <w:rFonts w:ascii="Verdana" w:hAnsi="Verdana"/>
              <w:sz w:val="14"/>
            </w:rPr>
            <w:instrText xml:space="preserve"> FILENAME \* MERGEFORMAT </w:instrText>
          </w:r>
          <w:r w:rsidRPr="00F815FD">
            <w:rPr>
              <w:rFonts w:ascii="Verdana" w:hAnsi="Verdana"/>
              <w:sz w:val="14"/>
            </w:rPr>
            <w:fldChar w:fldCharType="separate"/>
          </w:r>
          <w:r w:rsidR="00BF27A3">
            <w:rPr>
              <w:rFonts w:ascii="Verdana" w:hAnsi="Verdana"/>
              <w:noProof/>
              <w:sz w:val="14"/>
            </w:rPr>
            <w:t>Review_Talk_IFA12C1.docx</w:t>
          </w:r>
          <w:r w:rsidRPr="00F815FD">
            <w:rPr>
              <w:rFonts w:ascii="Verdana" w:hAnsi="Verdana"/>
              <w:sz w:val="14"/>
            </w:rPr>
            <w:fldChar w:fldCharType="end"/>
          </w:r>
        </w:p>
      </w:tc>
    </w:tr>
  </w:tbl>
  <w:p w14:paraId="4D22515B" w14:textId="77777777" w:rsidR="006721A2" w:rsidRPr="00B51617" w:rsidRDefault="006721A2" w:rsidP="00D94688">
    <w:pPr>
      <w:pStyle w:val="Fuzeile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4F96E" w14:textId="77777777" w:rsidR="00894D34" w:rsidRDefault="00894D3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634B" w14:textId="77777777" w:rsidR="00967963" w:rsidRDefault="00967963">
      <w:r>
        <w:separator/>
      </w:r>
    </w:p>
    <w:p w14:paraId="772EE339" w14:textId="77777777" w:rsidR="00967963" w:rsidRDefault="00967963"/>
    <w:p w14:paraId="5CCFFDA3" w14:textId="77777777" w:rsidR="00967963" w:rsidRDefault="00967963" w:rsidP="00941F6A"/>
  </w:footnote>
  <w:footnote w:type="continuationSeparator" w:id="0">
    <w:p w14:paraId="32BE3DCA" w14:textId="77777777" w:rsidR="00967963" w:rsidRDefault="00967963">
      <w:r>
        <w:continuationSeparator/>
      </w:r>
    </w:p>
    <w:p w14:paraId="47554560" w14:textId="77777777" w:rsidR="00967963" w:rsidRDefault="00967963"/>
    <w:p w14:paraId="2D53494B" w14:textId="77777777" w:rsidR="00967963" w:rsidRDefault="00967963" w:rsidP="00941F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2BAC8" w14:textId="77777777" w:rsidR="00894D34" w:rsidRDefault="00894D3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79" w:type="dxa"/>
      <w:tblInd w:w="-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57"/>
      <w:gridCol w:w="6237"/>
      <w:gridCol w:w="2085"/>
    </w:tblGrid>
    <w:tr w:rsidR="006721A2" w14:paraId="36C76837" w14:textId="77777777" w:rsidTr="009450E8">
      <w:trPr>
        <w:trHeight w:val="64"/>
      </w:trPr>
      <w:tc>
        <w:tcPr>
          <w:tcW w:w="1857" w:type="dxa"/>
          <w:vAlign w:val="center"/>
        </w:tcPr>
        <w:p w14:paraId="324871C5" w14:textId="77777777" w:rsidR="006721A2" w:rsidRDefault="006721A2" w:rsidP="00D93E4D">
          <w:pPr>
            <w:pStyle w:val="Fuzeile"/>
            <w:tabs>
              <w:tab w:val="clear" w:pos="9072"/>
              <w:tab w:val="left" w:pos="6096"/>
            </w:tabs>
            <w:ind w:right="-2"/>
            <w:rPr>
              <w:rFonts w:asciiTheme="minorHAnsi" w:hAnsiTheme="minorHAnsi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1BADF5F" wp14:editId="7917E353">
                <wp:extent cx="1114425" cy="511175"/>
                <wp:effectExtent l="0" t="0" r="9525" b="3175"/>
                <wp:docPr id="43" name="Bild 4" descr="b3_informat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b3_informatik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89" t="3526" b="9302"/>
                        <a:stretch/>
                      </pic:blipFill>
                      <pic:spPr bwMode="auto">
                        <a:xfrm>
                          <a:off x="0" y="0"/>
                          <a:ext cx="1114425" cy="511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vAlign w:val="center"/>
        </w:tcPr>
        <w:p w14:paraId="08D4845D" w14:textId="531CEB2D" w:rsidR="006721A2" w:rsidRPr="00C409C3" w:rsidRDefault="00176C5C" w:rsidP="003C278E">
          <w:pPr>
            <w:pStyle w:val="Fuzeile"/>
            <w:tabs>
              <w:tab w:val="clear" w:pos="9072"/>
              <w:tab w:val="left" w:pos="6096"/>
            </w:tabs>
            <w:ind w:right="-2"/>
            <w:jc w:val="center"/>
            <w:rPr>
              <w:rFonts w:asciiTheme="minorHAnsi" w:hAnsiTheme="minorHAnsi"/>
              <w:sz w:val="28"/>
              <w:szCs w:val="20"/>
            </w:rPr>
          </w:pPr>
          <w:r>
            <w:rPr>
              <w:rFonts w:asciiTheme="minorHAnsi" w:hAnsiTheme="minorHAnsi"/>
              <w:b/>
              <w:sz w:val="32"/>
            </w:rPr>
            <w:t>Code-Review</w:t>
          </w:r>
        </w:p>
      </w:tc>
      <w:tc>
        <w:tcPr>
          <w:tcW w:w="2085" w:type="dxa"/>
          <w:vAlign w:val="center"/>
        </w:tcPr>
        <w:p w14:paraId="5BE68D4B" w14:textId="62C092F2" w:rsidR="006721A2" w:rsidRDefault="006721A2" w:rsidP="00D93E4D">
          <w:pPr>
            <w:pStyle w:val="Fuzeile"/>
            <w:tabs>
              <w:tab w:val="clear" w:pos="9072"/>
              <w:tab w:val="left" w:pos="6096"/>
            </w:tabs>
            <w:ind w:right="-246"/>
            <w:rPr>
              <w:rFonts w:asciiTheme="minorHAnsi" w:hAnsiTheme="minorHAnsi"/>
              <w:sz w:val="20"/>
              <w:szCs w:val="20"/>
            </w:rPr>
          </w:pPr>
        </w:p>
      </w:tc>
    </w:tr>
  </w:tbl>
  <w:p w14:paraId="1AF5C406" w14:textId="193EC6EE" w:rsidR="006721A2" w:rsidRPr="00D93E4D" w:rsidRDefault="006721A2" w:rsidP="00C77E9E">
    <w:pPr>
      <w:pStyle w:val="Kopfzeile"/>
      <w:pBdr>
        <w:bottom w:val="single" w:sz="12" w:space="1" w:color="auto"/>
      </w:pBdr>
      <w:tabs>
        <w:tab w:val="clear" w:pos="4536"/>
        <w:tab w:val="clear" w:pos="9072"/>
        <w:tab w:val="left" w:pos="3893"/>
        <w:tab w:val="left" w:pos="8175"/>
      </w:tabs>
      <w:ind w:right="-57"/>
      <w:rPr>
        <w:rFonts w:asciiTheme="minorHAnsi" w:hAnsiTheme="minorHAnsi"/>
        <w:sz w:val="20"/>
        <w:szCs w:val="20"/>
      </w:rPr>
    </w:pPr>
    <w:r w:rsidRPr="0007694B">
      <w:rPr>
        <w:rFonts w:asciiTheme="minorHAnsi" w:hAnsiTheme="minorHAnsi"/>
        <w:sz w:val="22"/>
        <w:szCs w:val="20"/>
      </w:rPr>
      <w:t xml:space="preserve"> </w:t>
    </w:r>
    <w:r w:rsidRPr="0007694B">
      <w:rPr>
        <w:rFonts w:asciiTheme="minorHAnsi" w:hAnsiTheme="minorHAnsi" w:cs="Tahoma"/>
        <w:sz w:val="20"/>
        <w:szCs w:val="16"/>
      </w:rPr>
      <w:t>Martin-Segitz-Schule</w:t>
    </w:r>
    <w:r w:rsidRPr="0007694B">
      <w:rPr>
        <w:rFonts w:asciiTheme="minorHAnsi" w:hAnsiTheme="minorHAnsi"/>
        <w:szCs w:val="20"/>
      </w:rPr>
      <w:t xml:space="preserve">                 </w:t>
    </w:r>
    <w:r w:rsidRPr="0007694B">
      <w:rPr>
        <w:rFonts w:asciiTheme="minorHAnsi" w:hAnsiTheme="minorHAnsi"/>
        <w:sz w:val="16"/>
        <w:szCs w:val="16"/>
      </w:rPr>
      <w:tab/>
    </w:r>
    <w:r w:rsidRPr="0007694B">
      <w:rPr>
        <w:rFonts w:asciiTheme="minorHAnsi" w:hAnsiTheme="minorHAnsi"/>
        <w:sz w:val="20"/>
        <w:szCs w:val="20"/>
      </w:rPr>
      <w:tab/>
    </w:r>
    <w:r w:rsidR="00DA5865">
      <w:rPr>
        <w:rFonts w:asciiTheme="minorHAnsi" w:hAnsiTheme="minorHAnsi"/>
        <w:sz w:val="20"/>
        <w:szCs w:val="20"/>
      </w:rPr>
      <w:t>AEuP</w:t>
    </w:r>
    <w:r>
      <w:rPr>
        <w:rFonts w:asciiTheme="minorHAnsi" w:hAnsiTheme="minorHAnsi"/>
        <w:sz w:val="20"/>
        <w:szCs w:val="20"/>
      </w:rPr>
      <w:t xml:space="preserve"> 1</w:t>
    </w:r>
    <w:r w:rsidR="003C6391">
      <w:rPr>
        <w:rFonts w:asciiTheme="minorHAnsi" w:hAnsiTheme="minorHAnsi"/>
        <w:sz w:val="20"/>
        <w:szCs w:val="20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62A2" w14:textId="77777777" w:rsidR="00894D34" w:rsidRDefault="00894D3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036"/>
    <w:multiLevelType w:val="hybridMultilevel"/>
    <w:tmpl w:val="C09825F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6161"/>
    <w:multiLevelType w:val="hybridMultilevel"/>
    <w:tmpl w:val="AC780AC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64907"/>
    <w:multiLevelType w:val="hybridMultilevel"/>
    <w:tmpl w:val="C15EC900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AC03B4"/>
    <w:multiLevelType w:val="multilevel"/>
    <w:tmpl w:val="6A5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D41B0"/>
    <w:multiLevelType w:val="hybridMultilevel"/>
    <w:tmpl w:val="8598A1BA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CF17F2"/>
    <w:multiLevelType w:val="hybridMultilevel"/>
    <w:tmpl w:val="E2BA9638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CF1918"/>
    <w:multiLevelType w:val="hybridMultilevel"/>
    <w:tmpl w:val="A6CEDBFC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711CFD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6671"/>
        </w:tabs>
        <w:ind w:left="6671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7473A0D"/>
    <w:multiLevelType w:val="hybridMultilevel"/>
    <w:tmpl w:val="F1CA74CE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605742"/>
    <w:multiLevelType w:val="multilevel"/>
    <w:tmpl w:val="68DE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52FD1"/>
    <w:multiLevelType w:val="multilevel"/>
    <w:tmpl w:val="460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53633"/>
    <w:multiLevelType w:val="multilevel"/>
    <w:tmpl w:val="1F34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F1768"/>
    <w:multiLevelType w:val="multilevel"/>
    <w:tmpl w:val="31EE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A178F"/>
    <w:multiLevelType w:val="hybridMultilevel"/>
    <w:tmpl w:val="920437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0474CD"/>
    <w:multiLevelType w:val="multilevel"/>
    <w:tmpl w:val="381A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D0FE3"/>
    <w:multiLevelType w:val="hybridMultilevel"/>
    <w:tmpl w:val="AC3AA4D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AF3161"/>
    <w:multiLevelType w:val="hybridMultilevel"/>
    <w:tmpl w:val="8C46FA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AE193E"/>
    <w:multiLevelType w:val="hybridMultilevel"/>
    <w:tmpl w:val="3D3213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15D52BB"/>
    <w:multiLevelType w:val="hybridMultilevel"/>
    <w:tmpl w:val="1E502D2E"/>
    <w:lvl w:ilvl="0" w:tplc="38A47F1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C30BCB"/>
    <w:multiLevelType w:val="hybridMultilevel"/>
    <w:tmpl w:val="5A3405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1600A"/>
    <w:multiLevelType w:val="hybridMultilevel"/>
    <w:tmpl w:val="6E42593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EB5EED"/>
    <w:multiLevelType w:val="hybridMultilevel"/>
    <w:tmpl w:val="0AAE212E"/>
    <w:lvl w:ilvl="0" w:tplc="0407000F">
      <w:start w:val="1"/>
      <w:numFmt w:val="decimal"/>
      <w:lvlText w:val="%1."/>
      <w:lvlJc w:val="left"/>
      <w:pPr>
        <w:ind w:left="673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7452" w:hanging="360"/>
      </w:pPr>
    </w:lvl>
    <w:lvl w:ilvl="2" w:tplc="0407001B" w:tentative="1">
      <w:start w:val="1"/>
      <w:numFmt w:val="lowerRoman"/>
      <w:lvlText w:val="%3."/>
      <w:lvlJc w:val="right"/>
      <w:pPr>
        <w:ind w:left="8172" w:hanging="180"/>
      </w:pPr>
    </w:lvl>
    <w:lvl w:ilvl="3" w:tplc="0407000F" w:tentative="1">
      <w:start w:val="1"/>
      <w:numFmt w:val="decimal"/>
      <w:lvlText w:val="%4."/>
      <w:lvlJc w:val="left"/>
      <w:pPr>
        <w:ind w:left="8892" w:hanging="360"/>
      </w:pPr>
    </w:lvl>
    <w:lvl w:ilvl="4" w:tplc="04070019" w:tentative="1">
      <w:start w:val="1"/>
      <w:numFmt w:val="lowerLetter"/>
      <w:lvlText w:val="%5."/>
      <w:lvlJc w:val="left"/>
      <w:pPr>
        <w:ind w:left="9612" w:hanging="360"/>
      </w:pPr>
    </w:lvl>
    <w:lvl w:ilvl="5" w:tplc="0407001B" w:tentative="1">
      <w:start w:val="1"/>
      <w:numFmt w:val="lowerRoman"/>
      <w:lvlText w:val="%6."/>
      <w:lvlJc w:val="right"/>
      <w:pPr>
        <w:ind w:left="10332" w:hanging="180"/>
      </w:pPr>
    </w:lvl>
    <w:lvl w:ilvl="6" w:tplc="0407000F" w:tentative="1">
      <w:start w:val="1"/>
      <w:numFmt w:val="decimal"/>
      <w:lvlText w:val="%7."/>
      <w:lvlJc w:val="left"/>
      <w:pPr>
        <w:ind w:left="11052" w:hanging="360"/>
      </w:pPr>
    </w:lvl>
    <w:lvl w:ilvl="7" w:tplc="04070019" w:tentative="1">
      <w:start w:val="1"/>
      <w:numFmt w:val="lowerLetter"/>
      <w:lvlText w:val="%8."/>
      <w:lvlJc w:val="left"/>
      <w:pPr>
        <w:ind w:left="11772" w:hanging="360"/>
      </w:pPr>
    </w:lvl>
    <w:lvl w:ilvl="8" w:tplc="0407001B" w:tentative="1">
      <w:start w:val="1"/>
      <w:numFmt w:val="lowerRoman"/>
      <w:lvlText w:val="%9."/>
      <w:lvlJc w:val="right"/>
      <w:pPr>
        <w:ind w:left="12492" w:hanging="180"/>
      </w:pPr>
    </w:lvl>
  </w:abstractNum>
  <w:abstractNum w:abstractNumId="22" w15:restartNumberingAfterBreak="0">
    <w:nsid w:val="47B533F5"/>
    <w:multiLevelType w:val="hybridMultilevel"/>
    <w:tmpl w:val="1532985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028AB"/>
    <w:multiLevelType w:val="hybridMultilevel"/>
    <w:tmpl w:val="93B290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3238B"/>
    <w:multiLevelType w:val="multilevel"/>
    <w:tmpl w:val="8E9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D0A71"/>
    <w:multiLevelType w:val="hybridMultilevel"/>
    <w:tmpl w:val="54C0AF32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C3C68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89F2507"/>
    <w:multiLevelType w:val="singleLevel"/>
    <w:tmpl w:val="0407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4F6719"/>
    <w:multiLevelType w:val="hybridMultilevel"/>
    <w:tmpl w:val="21169346"/>
    <w:lvl w:ilvl="0" w:tplc="FEACD90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25207"/>
    <w:multiLevelType w:val="hybridMultilevel"/>
    <w:tmpl w:val="4926961E"/>
    <w:lvl w:ilvl="0" w:tplc="1A20AAEC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404BFC"/>
    <w:multiLevelType w:val="multilevel"/>
    <w:tmpl w:val="717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A1CA4"/>
    <w:multiLevelType w:val="multilevel"/>
    <w:tmpl w:val="12C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E262AD"/>
    <w:multiLevelType w:val="hybridMultilevel"/>
    <w:tmpl w:val="3CACDBE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4D61FB9"/>
    <w:multiLevelType w:val="hybridMultilevel"/>
    <w:tmpl w:val="FA424B10"/>
    <w:lvl w:ilvl="0" w:tplc="08D656A8">
      <w:start w:val="1"/>
      <w:numFmt w:val="decimal"/>
      <w:lvlText w:val="%1."/>
      <w:lvlJc w:val="left"/>
      <w:pPr>
        <w:ind w:left="3621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4341" w:hanging="360"/>
      </w:pPr>
    </w:lvl>
    <w:lvl w:ilvl="2" w:tplc="0407001B" w:tentative="1">
      <w:start w:val="1"/>
      <w:numFmt w:val="lowerRoman"/>
      <w:lvlText w:val="%3."/>
      <w:lvlJc w:val="right"/>
      <w:pPr>
        <w:ind w:left="5061" w:hanging="180"/>
      </w:pPr>
    </w:lvl>
    <w:lvl w:ilvl="3" w:tplc="0407000F" w:tentative="1">
      <w:start w:val="1"/>
      <w:numFmt w:val="decimal"/>
      <w:lvlText w:val="%4."/>
      <w:lvlJc w:val="left"/>
      <w:pPr>
        <w:ind w:left="5781" w:hanging="360"/>
      </w:pPr>
    </w:lvl>
    <w:lvl w:ilvl="4" w:tplc="04070019" w:tentative="1">
      <w:start w:val="1"/>
      <w:numFmt w:val="lowerLetter"/>
      <w:lvlText w:val="%5."/>
      <w:lvlJc w:val="left"/>
      <w:pPr>
        <w:ind w:left="6501" w:hanging="360"/>
      </w:pPr>
    </w:lvl>
    <w:lvl w:ilvl="5" w:tplc="0407001B" w:tentative="1">
      <w:start w:val="1"/>
      <w:numFmt w:val="lowerRoman"/>
      <w:lvlText w:val="%6."/>
      <w:lvlJc w:val="right"/>
      <w:pPr>
        <w:ind w:left="7221" w:hanging="180"/>
      </w:pPr>
    </w:lvl>
    <w:lvl w:ilvl="6" w:tplc="0407000F" w:tentative="1">
      <w:start w:val="1"/>
      <w:numFmt w:val="decimal"/>
      <w:lvlText w:val="%7."/>
      <w:lvlJc w:val="left"/>
      <w:pPr>
        <w:ind w:left="7941" w:hanging="360"/>
      </w:pPr>
    </w:lvl>
    <w:lvl w:ilvl="7" w:tplc="04070019" w:tentative="1">
      <w:start w:val="1"/>
      <w:numFmt w:val="lowerLetter"/>
      <w:lvlText w:val="%8."/>
      <w:lvlJc w:val="left"/>
      <w:pPr>
        <w:ind w:left="8661" w:hanging="360"/>
      </w:pPr>
    </w:lvl>
    <w:lvl w:ilvl="8" w:tplc="0407001B" w:tentative="1">
      <w:start w:val="1"/>
      <w:numFmt w:val="lowerRoman"/>
      <w:lvlText w:val="%9."/>
      <w:lvlJc w:val="right"/>
      <w:pPr>
        <w:ind w:left="9381" w:hanging="180"/>
      </w:pPr>
    </w:lvl>
  </w:abstractNum>
  <w:abstractNum w:abstractNumId="33" w15:restartNumberingAfterBreak="0">
    <w:nsid w:val="655300BF"/>
    <w:multiLevelType w:val="hybridMultilevel"/>
    <w:tmpl w:val="909058B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B475B28"/>
    <w:multiLevelType w:val="hybridMultilevel"/>
    <w:tmpl w:val="EB40B5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D4FA3"/>
    <w:multiLevelType w:val="multilevel"/>
    <w:tmpl w:val="805A7F2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bullet"/>
      <w:lvlText w:val="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E4D3DED"/>
    <w:multiLevelType w:val="hybridMultilevel"/>
    <w:tmpl w:val="AE7408B6"/>
    <w:lvl w:ilvl="0" w:tplc="AB30E9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F253FC6"/>
    <w:multiLevelType w:val="hybridMultilevel"/>
    <w:tmpl w:val="D87CC5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6953DC"/>
    <w:multiLevelType w:val="hybridMultilevel"/>
    <w:tmpl w:val="990A9968"/>
    <w:lvl w:ilvl="0" w:tplc="94DE857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DB79F8"/>
    <w:multiLevelType w:val="hybridMultilevel"/>
    <w:tmpl w:val="2AC884FC"/>
    <w:lvl w:ilvl="0" w:tplc="0407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9F52B8"/>
    <w:multiLevelType w:val="hybridMultilevel"/>
    <w:tmpl w:val="3BAA61D2"/>
    <w:lvl w:ilvl="0" w:tplc="FEACD90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1160A"/>
    <w:multiLevelType w:val="hybridMultilevel"/>
    <w:tmpl w:val="F290431A"/>
    <w:lvl w:ilvl="0" w:tplc="F08CEC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62C52"/>
    <w:multiLevelType w:val="hybridMultilevel"/>
    <w:tmpl w:val="FB2665D4"/>
    <w:lvl w:ilvl="0" w:tplc="7E96A0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D87C2B"/>
    <w:multiLevelType w:val="hybridMultilevel"/>
    <w:tmpl w:val="A1D884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9C124D5"/>
    <w:multiLevelType w:val="multilevel"/>
    <w:tmpl w:val="9464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C174B"/>
    <w:multiLevelType w:val="hybridMultilevel"/>
    <w:tmpl w:val="8746EDDC"/>
    <w:lvl w:ilvl="0" w:tplc="D9B6DA90">
      <w:start w:val="2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1D710C"/>
    <w:multiLevelType w:val="hybridMultilevel"/>
    <w:tmpl w:val="4EBE5C7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2995316">
    <w:abstractNumId w:val="7"/>
  </w:num>
  <w:num w:numId="2" w16cid:durableId="1186208249">
    <w:abstractNumId w:val="37"/>
  </w:num>
  <w:num w:numId="3" w16cid:durableId="29300849">
    <w:abstractNumId w:val="2"/>
  </w:num>
  <w:num w:numId="4" w16cid:durableId="1712916255">
    <w:abstractNumId w:val="4"/>
  </w:num>
  <w:num w:numId="5" w16cid:durableId="1199584254">
    <w:abstractNumId w:val="41"/>
  </w:num>
  <w:num w:numId="6" w16cid:durableId="1060710697">
    <w:abstractNumId w:val="42"/>
  </w:num>
  <w:num w:numId="7" w16cid:durableId="2118331201">
    <w:abstractNumId w:val="28"/>
  </w:num>
  <w:num w:numId="8" w16cid:durableId="746927456">
    <w:abstractNumId w:val="21"/>
  </w:num>
  <w:num w:numId="9" w16cid:durableId="1186217149">
    <w:abstractNumId w:val="0"/>
  </w:num>
  <w:num w:numId="10" w16cid:durableId="799104386">
    <w:abstractNumId w:val="35"/>
  </w:num>
  <w:num w:numId="11" w16cid:durableId="1252590228">
    <w:abstractNumId w:val="19"/>
  </w:num>
  <w:num w:numId="12" w16cid:durableId="1121454849">
    <w:abstractNumId w:val="43"/>
  </w:num>
  <w:num w:numId="13" w16cid:durableId="1830516888">
    <w:abstractNumId w:val="22"/>
  </w:num>
  <w:num w:numId="14" w16cid:durableId="429200291">
    <w:abstractNumId w:val="25"/>
  </w:num>
  <w:num w:numId="15" w16cid:durableId="1187716470">
    <w:abstractNumId w:val="18"/>
  </w:num>
  <w:num w:numId="16" w16cid:durableId="1116489167">
    <w:abstractNumId w:val="32"/>
  </w:num>
  <w:num w:numId="17" w16cid:durableId="1986616929">
    <w:abstractNumId w:val="34"/>
  </w:num>
  <w:num w:numId="18" w16cid:durableId="275915734">
    <w:abstractNumId w:val="20"/>
  </w:num>
  <w:num w:numId="19" w16cid:durableId="1275553974">
    <w:abstractNumId w:val="36"/>
  </w:num>
  <w:num w:numId="20" w16cid:durableId="1801529790">
    <w:abstractNumId w:val="1"/>
  </w:num>
  <w:num w:numId="21" w16cid:durableId="1535540181">
    <w:abstractNumId w:val="26"/>
  </w:num>
  <w:num w:numId="22" w16cid:durableId="1332417213">
    <w:abstractNumId w:val="13"/>
  </w:num>
  <w:num w:numId="23" w16cid:durableId="1584146844">
    <w:abstractNumId w:val="31"/>
  </w:num>
  <w:num w:numId="24" w16cid:durableId="31082130">
    <w:abstractNumId w:val="38"/>
  </w:num>
  <w:num w:numId="25" w16cid:durableId="2019649239">
    <w:abstractNumId w:val="45"/>
  </w:num>
  <w:num w:numId="26" w16cid:durableId="1388912131">
    <w:abstractNumId w:val="16"/>
  </w:num>
  <w:num w:numId="27" w16cid:durableId="426272945">
    <w:abstractNumId w:val="17"/>
  </w:num>
  <w:num w:numId="28" w16cid:durableId="365562093">
    <w:abstractNumId w:val="46"/>
  </w:num>
  <w:num w:numId="29" w16cid:durableId="2076583806">
    <w:abstractNumId w:val="23"/>
  </w:num>
  <w:num w:numId="30" w16cid:durableId="2014333834">
    <w:abstractNumId w:val="39"/>
  </w:num>
  <w:num w:numId="31" w16cid:durableId="1454329984">
    <w:abstractNumId w:val="15"/>
  </w:num>
  <w:num w:numId="32" w16cid:durableId="521937096">
    <w:abstractNumId w:val="5"/>
  </w:num>
  <w:num w:numId="33" w16cid:durableId="488063186">
    <w:abstractNumId w:val="8"/>
  </w:num>
  <w:num w:numId="34" w16cid:durableId="1110510057">
    <w:abstractNumId w:val="6"/>
  </w:num>
  <w:num w:numId="35" w16cid:durableId="1937866676">
    <w:abstractNumId w:val="33"/>
  </w:num>
  <w:num w:numId="36" w16cid:durableId="700011113">
    <w:abstractNumId w:val="11"/>
  </w:num>
  <w:num w:numId="37" w16cid:durableId="2129279584">
    <w:abstractNumId w:val="10"/>
  </w:num>
  <w:num w:numId="38" w16cid:durableId="2046245133">
    <w:abstractNumId w:val="12"/>
  </w:num>
  <w:num w:numId="39" w16cid:durableId="1459256504">
    <w:abstractNumId w:val="27"/>
  </w:num>
  <w:num w:numId="40" w16cid:durableId="126969705">
    <w:abstractNumId w:val="40"/>
  </w:num>
  <w:num w:numId="41" w16cid:durableId="1832523734">
    <w:abstractNumId w:val="14"/>
  </w:num>
  <w:num w:numId="42" w16cid:durableId="284779145">
    <w:abstractNumId w:val="29"/>
  </w:num>
  <w:num w:numId="43" w16cid:durableId="816804254">
    <w:abstractNumId w:val="3"/>
  </w:num>
  <w:num w:numId="44" w16cid:durableId="1543444090">
    <w:abstractNumId w:val="30"/>
  </w:num>
  <w:num w:numId="45" w16cid:durableId="727918743">
    <w:abstractNumId w:val="44"/>
  </w:num>
  <w:num w:numId="46" w16cid:durableId="647901811">
    <w:abstractNumId w:val="24"/>
  </w:num>
  <w:num w:numId="47" w16cid:durableId="1123572363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DED"/>
    <w:rsid w:val="0000082E"/>
    <w:rsid w:val="00002A98"/>
    <w:rsid w:val="0001034B"/>
    <w:rsid w:val="00010FC8"/>
    <w:rsid w:val="00011A7E"/>
    <w:rsid w:val="0001264B"/>
    <w:rsid w:val="000153ED"/>
    <w:rsid w:val="0001575C"/>
    <w:rsid w:val="00017E8D"/>
    <w:rsid w:val="00021864"/>
    <w:rsid w:val="00022B74"/>
    <w:rsid w:val="00026D5B"/>
    <w:rsid w:val="00032D45"/>
    <w:rsid w:val="00033901"/>
    <w:rsid w:val="00034960"/>
    <w:rsid w:val="00035F19"/>
    <w:rsid w:val="00040373"/>
    <w:rsid w:val="00040D51"/>
    <w:rsid w:val="00042FF9"/>
    <w:rsid w:val="00043BBD"/>
    <w:rsid w:val="00050F2C"/>
    <w:rsid w:val="0005158A"/>
    <w:rsid w:val="00053265"/>
    <w:rsid w:val="0005791A"/>
    <w:rsid w:val="000626DF"/>
    <w:rsid w:val="00063C4A"/>
    <w:rsid w:val="0006400D"/>
    <w:rsid w:val="0006668B"/>
    <w:rsid w:val="000707DF"/>
    <w:rsid w:val="00075059"/>
    <w:rsid w:val="00076703"/>
    <w:rsid w:val="000800D8"/>
    <w:rsid w:val="000810AD"/>
    <w:rsid w:val="0008144B"/>
    <w:rsid w:val="0008177D"/>
    <w:rsid w:val="000845D4"/>
    <w:rsid w:val="00086646"/>
    <w:rsid w:val="00090C10"/>
    <w:rsid w:val="00090F39"/>
    <w:rsid w:val="00091609"/>
    <w:rsid w:val="00091B3C"/>
    <w:rsid w:val="00094EBD"/>
    <w:rsid w:val="00094F40"/>
    <w:rsid w:val="00095FFE"/>
    <w:rsid w:val="0009651D"/>
    <w:rsid w:val="000A036E"/>
    <w:rsid w:val="000A1522"/>
    <w:rsid w:val="000A340C"/>
    <w:rsid w:val="000A46B6"/>
    <w:rsid w:val="000A4A29"/>
    <w:rsid w:val="000B2472"/>
    <w:rsid w:val="000B3866"/>
    <w:rsid w:val="000B4B2D"/>
    <w:rsid w:val="000B592B"/>
    <w:rsid w:val="000B5C69"/>
    <w:rsid w:val="000B6A66"/>
    <w:rsid w:val="000B7714"/>
    <w:rsid w:val="000B7C1C"/>
    <w:rsid w:val="000C01EC"/>
    <w:rsid w:val="000C1577"/>
    <w:rsid w:val="000C4062"/>
    <w:rsid w:val="000C43BE"/>
    <w:rsid w:val="000C4AD7"/>
    <w:rsid w:val="000D21A3"/>
    <w:rsid w:val="000D2D00"/>
    <w:rsid w:val="000D4FC6"/>
    <w:rsid w:val="000D52D4"/>
    <w:rsid w:val="000D67DB"/>
    <w:rsid w:val="000E10B7"/>
    <w:rsid w:val="000E6710"/>
    <w:rsid w:val="000E7E69"/>
    <w:rsid w:val="000F2335"/>
    <w:rsid w:val="000F266D"/>
    <w:rsid w:val="000F6248"/>
    <w:rsid w:val="00100516"/>
    <w:rsid w:val="001009E2"/>
    <w:rsid w:val="001013B5"/>
    <w:rsid w:val="00104663"/>
    <w:rsid w:val="0011203C"/>
    <w:rsid w:val="00113C1C"/>
    <w:rsid w:val="00122311"/>
    <w:rsid w:val="0012399E"/>
    <w:rsid w:val="00125502"/>
    <w:rsid w:val="0012790C"/>
    <w:rsid w:val="00127B9E"/>
    <w:rsid w:val="00127F61"/>
    <w:rsid w:val="0013309D"/>
    <w:rsid w:val="00134255"/>
    <w:rsid w:val="00135730"/>
    <w:rsid w:val="0013740A"/>
    <w:rsid w:val="001408F6"/>
    <w:rsid w:val="00141157"/>
    <w:rsid w:val="001458D5"/>
    <w:rsid w:val="00145D0F"/>
    <w:rsid w:val="001461AF"/>
    <w:rsid w:val="001476F8"/>
    <w:rsid w:val="0015200A"/>
    <w:rsid w:val="00152C53"/>
    <w:rsid w:val="00152E3B"/>
    <w:rsid w:val="001623B7"/>
    <w:rsid w:val="001676DD"/>
    <w:rsid w:val="001678E7"/>
    <w:rsid w:val="001713FD"/>
    <w:rsid w:val="00172805"/>
    <w:rsid w:val="001742A8"/>
    <w:rsid w:val="0017435B"/>
    <w:rsid w:val="00176C5C"/>
    <w:rsid w:val="00177346"/>
    <w:rsid w:val="00180311"/>
    <w:rsid w:val="00181288"/>
    <w:rsid w:val="00183C3C"/>
    <w:rsid w:val="001860D9"/>
    <w:rsid w:val="001914CA"/>
    <w:rsid w:val="00193162"/>
    <w:rsid w:val="00196942"/>
    <w:rsid w:val="00197E57"/>
    <w:rsid w:val="001A1F48"/>
    <w:rsid w:val="001A2403"/>
    <w:rsid w:val="001A79B4"/>
    <w:rsid w:val="001B04EA"/>
    <w:rsid w:val="001B3C1D"/>
    <w:rsid w:val="001B72FF"/>
    <w:rsid w:val="001C30B1"/>
    <w:rsid w:val="001D0385"/>
    <w:rsid w:val="001D1174"/>
    <w:rsid w:val="001D2EE7"/>
    <w:rsid w:val="001D5454"/>
    <w:rsid w:val="001D54C7"/>
    <w:rsid w:val="001E1964"/>
    <w:rsid w:val="001E1CBC"/>
    <w:rsid w:val="001E518A"/>
    <w:rsid w:val="001E5D76"/>
    <w:rsid w:val="001E7C61"/>
    <w:rsid w:val="001F0FFA"/>
    <w:rsid w:val="001F3BA1"/>
    <w:rsid w:val="00200B31"/>
    <w:rsid w:val="0020628B"/>
    <w:rsid w:val="002124D4"/>
    <w:rsid w:val="00214D19"/>
    <w:rsid w:val="002156FF"/>
    <w:rsid w:val="00217F87"/>
    <w:rsid w:val="00220424"/>
    <w:rsid w:val="00223299"/>
    <w:rsid w:val="00224235"/>
    <w:rsid w:val="00224794"/>
    <w:rsid w:val="002259E9"/>
    <w:rsid w:val="002262E0"/>
    <w:rsid w:val="002402B5"/>
    <w:rsid w:val="002412E8"/>
    <w:rsid w:val="00242B36"/>
    <w:rsid w:val="00242D79"/>
    <w:rsid w:val="0024556E"/>
    <w:rsid w:val="00245DAA"/>
    <w:rsid w:val="00246E7C"/>
    <w:rsid w:val="0024719B"/>
    <w:rsid w:val="00247D79"/>
    <w:rsid w:val="00253C70"/>
    <w:rsid w:val="00255820"/>
    <w:rsid w:val="00260F4D"/>
    <w:rsid w:val="002620E3"/>
    <w:rsid w:val="00263974"/>
    <w:rsid w:val="00264ABB"/>
    <w:rsid w:val="00266598"/>
    <w:rsid w:val="00266699"/>
    <w:rsid w:val="0026796F"/>
    <w:rsid w:val="0027564D"/>
    <w:rsid w:val="00275C8D"/>
    <w:rsid w:val="00280893"/>
    <w:rsid w:val="00281A1A"/>
    <w:rsid w:val="002826AC"/>
    <w:rsid w:val="00284606"/>
    <w:rsid w:val="002860F6"/>
    <w:rsid w:val="0029065E"/>
    <w:rsid w:val="00290A0B"/>
    <w:rsid w:val="002A0FEF"/>
    <w:rsid w:val="002A161D"/>
    <w:rsid w:val="002A1E0B"/>
    <w:rsid w:val="002A1F43"/>
    <w:rsid w:val="002A3E6B"/>
    <w:rsid w:val="002A79C6"/>
    <w:rsid w:val="002B0CBD"/>
    <w:rsid w:val="002B4B0E"/>
    <w:rsid w:val="002B60D6"/>
    <w:rsid w:val="002B665E"/>
    <w:rsid w:val="002C009A"/>
    <w:rsid w:val="002C08B2"/>
    <w:rsid w:val="002C2EDB"/>
    <w:rsid w:val="002C2F62"/>
    <w:rsid w:val="002C4E42"/>
    <w:rsid w:val="002D42A0"/>
    <w:rsid w:val="002D5382"/>
    <w:rsid w:val="002D71E9"/>
    <w:rsid w:val="002E4961"/>
    <w:rsid w:val="002F00F3"/>
    <w:rsid w:val="002F0418"/>
    <w:rsid w:val="002F252A"/>
    <w:rsid w:val="002F3342"/>
    <w:rsid w:val="002F6818"/>
    <w:rsid w:val="002F7CF0"/>
    <w:rsid w:val="00300BB0"/>
    <w:rsid w:val="0031156D"/>
    <w:rsid w:val="00313726"/>
    <w:rsid w:val="003201B7"/>
    <w:rsid w:val="00323000"/>
    <w:rsid w:val="0032405E"/>
    <w:rsid w:val="003272EB"/>
    <w:rsid w:val="003275D6"/>
    <w:rsid w:val="00327AD9"/>
    <w:rsid w:val="00330401"/>
    <w:rsid w:val="00331458"/>
    <w:rsid w:val="00334ABD"/>
    <w:rsid w:val="00334FB4"/>
    <w:rsid w:val="00335FB8"/>
    <w:rsid w:val="00342D78"/>
    <w:rsid w:val="003449EF"/>
    <w:rsid w:val="00345648"/>
    <w:rsid w:val="00350E7E"/>
    <w:rsid w:val="003547B3"/>
    <w:rsid w:val="003549B3"/>
    <w:rsid w:val="003550BF"/>
    <w:rsid w:val="00356AE3"/>
    <w:rsid w:val="00357ED2"/>
    <w:rsid w:val="00362E25"/>
    <w:rsid w:val="00367E49"/>
    <w:rsid w:val="00371766"/>
    <w:rsid w:val="00376955"/>
    <w:rsid w:val="00377937"/>
    <w:rsid w:val="00381FBE"/>
    <w:rsid w:val="0039583B"/>
    <w:rsid w:val="003A2A4E"/>
    <w:rsid w:val="003A3E67"/>
    <w:rsid w:val="003A49D9"/>
    <w:rsid w:val="003A6548"/>
    <w:rsid w:val="003A7DFF"/>
    <w:rsid w:val="003B15BD"/>
    <w:rsid w:val="003B5044"/>
    <w:rsid w:val="003B60EF"/>
    <w:rsid w:val="003B712B"/>
    <w:rsid w:val="003C179A"/>
    <w:rsid w:val="003C278E"/>
    <w:rsid w:val="003C2CAB"/>
    <w:rsid w:val="003C6391"/>
    <w:rsid w:val="003C76D2"/>
    <w:rsid w:val="003D1C38"/>
    <w:rsid w:val="003D2767"/>
    <w:rsid w:val="003D27ED"/>
    <w:rsid w:val="003D306D"/>
    <w:rsid w:val="003E08C0"/>
    <w:rsid w:val="003F18A9"/>
    <w:rsid w:val="003F4707"/>
    <w:rsid w:val="003F5AA6"/>
    <w:rsid w:val="004006C0"/>
    <w:rsid w:val="0041459B"/>
    <w:rsid w:val="0041630D"/>
    <w:rsid w:val="004242F9"/>
    <w:rsid w:val="0043232B"/>
    <w:rsid w:val="00432895"/>
    <w:rsid w:val="00437AFF"/>
    <w:rsid w:val="00441C2A"/>
    <w:rsid w:val="00442663"/>
    <w:rsid w:val="004429B2"/>
    <w:rsid w:val="004430E5"/>
    <w:rsid w:val="00444654"/>
    <w:rsid w:val="00444EC3"/>
    <w:rsid w:val="00445D5A"/>
    <w:rsid w:val="00447484"/>
    <w:rsid w:val="00450DE5"/>
    <w:rsid w:val="00451542"/>
    <w:rsid w:val="00453081"/>
    <w:rsid w:val="00457A56"/>
    <w:rsid w:val="004609B5"/>
    <w:rsid w:val="00461723"/>
    <w:rsid w:val="00462DDE"/>
    <w:rsid w:val="0046340C"/>
    <w:rsid w:val="00463C8A"/>
    <w:rsid w:val="004657BE"/>
    <w:rsid w:val="004706C6"/>
    <w:rsid w:val="00472300"/>
    <w:rsid w:val="004735AC"/>
    <w:rsid w:val="00474C90"/>
    <w:rsid w:val="00475D9E"/>
    <w:rsid w:val="0048035A"/>
    <w:rsid w:val="00480AE7"/>
    <w:rsid w:val="00481FB8"/>
    <w:rsid w:val="00482321"/>
    <w:rsid w:val="00482398"/>
    <w:rsid w:val="00484A4A"/>
    <w:rsid w:val="00486E8B"/>
    <w:rsid w:val="004928BA"/>
    <w:rsid w:val="004A41D1"/>
    <w:rsid w:val="004B0977"/>
    <w:rsid w:val="004B0D67"/>
    <w:rsid w:val="004B2045"/>
    <w:rsid w:val="004B4721"/>
    <w:rsid w:val="004B58CD"/>
    <w:rsid w:val="004B76E8"/>
    <w:rsid w:val="004C4B4D"/>
    <w:rsid w:val="004C51AE"/>
    <w:rsid w:val="004C537A"/>
    <w:rsid w:val="004D17FE"/>
    <w:rsid w:val="004D19E8"/>
    <w:rsid w:val="004D1BA7"/>
    <w:rsid w:val="004D5435"/>
    <w:rsid w:val="004D757E"/>
    <w:rsid w:val="004E1292"/>
    <w:rsid w:val="004E36FD"/>
    <w:rsid w:val="004E403D"/>
    <w:rsid w:val="004F097A"/>
    <w:rsid w:val="004F0CE1"/>
    <w:rsid w:val="004F3712"/>
    <w:rsid w:val="004F3B80"/>
    <w:rsid w:val="00501C66"/>
    <w:rsid w:val="00502D0B"/>
    <w:rsid w:val="005031F0"/>
    <w:rsid w:val="00503514"/>
    <w:rsid w:val="0051090E"/>
    <w:rsid w:val="00510D65"/>
    <w:rsid w:val="00511C41"/>
    <w:rsid w:val="00512215"/>
    <w:rsid w:val="005133E1"/>
    <w:rsid w:val="00520AC7"/>
    <w:rsid w:val="00522F9A"/>
    <w:rsid w:val="00524D54"/>
    <w:rsid w:val="00525321"/>
    <w:rsid w:val="00527258"/>
    <w:rsid w:val="00533D81"/>
    <w:rsid w:val="00534289"/>
    <w:rsid w:val="00535E9A"/>
    <w:rsid w:val="005450B3"/>
    <w:rsid w:val="005477AA"/>
    <w:rsid w:val="00547A01"/>
    <w:rsid w:val="00547A15"/>
    <w:rsid w:val="00557018"/>
    <w:rsid w:val="00562340"/>
    <w:rsid w:val="00571DD8"/>
    <w:rsid w:val="005729B7"/>
    <w:rsid w:val="0057485D"/>
    <w:rsid w:val="005752FF"/>
    <w:rsid w:val="0057548E"/>
    <w:rsid w:val="00575532"/>
    <w:rsid w:val="00590E01"/>
    <w:rsid w:val="00590E71"/>
    <w:rsid w:val="0059267A"/>
    <w:rsid w:val="00593270"/>
    <w:rsid w:val="005946E9"/>
    <w:rsid w:val="005A0CA3"/>
    <w:rsid w:val="005A19D0"/>
    <w:rsid w:val="005A4F1D"/>
    <w:rsid w:val="005A714A"/>
    <w:rsid w:val="005A7A10"/>
    <w:rsid w:val="005B0F5C"/>
    <w:rsid w:val="005B16C1"/>
    <w:rsid w:val="005B2B18"/>
    <w:rsid w:val="005B3303"/>
    <w:rsid w:val="005B44EF"/>
    <w:rsid w:val="005B6597"/>
    <w:rsid w:val="005C048C"/>
    <w:rsid w:val="005C0A65"/>
    <w:rsid w:val="005C4780"/>
    <w:rsid w:val="005C5228"/>
    <w:rsid w:val="005C620A"/>
    <w:rsid w:val="005C6A5D"/>
    <w:rsid w:val="005E264F"/>
    <w:rsid w:val="005E708A"/>
    <w:rsid w:val="005F1532"/>
    <w:rsid w:val="005F218D"/>
    <w:rsid w:val="005F2F23"/>
    <w:rsid w:val="005F69AD"/>
    <w:rsid w:val="00600A10"/>
    <w:rsid w:val="00601BE4"/>
    <w:rsid w:val="00604E72"/>
    <w:rsid w:val="00606BBF"/>
    <w:rsid w:val="006104D7"/>
    <w:rsid w:val="006178B8"/>
    <w:rsid w:val="00626C5C"/>
    <w:rsid w:val="00630E51"/>
    <w:rsid w:val="006318C7"/>
    <w:rsid w:val="00633569"/>
    <w:rsid w:val="0063603F"/>
    <w:rsid w:val="0063758E"/>
    <w:rsid w:val="00644961"/>
    <w:rsid w:val="006460F8"/>
    <w:rsid w:val="00647FA1"/>
    <w:rsid w:val="0065123C"/>
    <w:rsid w:val="006542D2"/>
    <w:rsid w:val="00656D3B"/>
    <w:rsid w:val="00661515"/>
    <w:rsid w:val="00661DC1"/>
    <w:rsid w:val="00662B7E"/>
    <w:rsid w:val="006631E9"/>
    <w:rsid w:val="006656B6"/>
    <w:rsid w:val="00665C55"/>
    <w:rsid w:val="00671608"/>
    <w:rsid w:val="006721A2"/>
    <w:rsid w:val="00674A39"/>
    <w:rsid w:val="0067510C"/>
    <w:rsid w:val="00675D7C"/>
    <w:rsid w:val="00684655"/>
    <w:rsid w:val="00687359"/>
    <w:rsid w:val="00691F64"/>
    <w:rsid w:val="006942DE"/>
    <w:rsid w:val="0069520D"/>
    <w:rsid w:val="0069759F"/>
    <w:rsid w:val="006B1C56"/>
    <w:rsid w:val="006B410E"/>
    <w:rsid w:val="006B58E4"/>
    <w:rsid w:val="006B747C"/>
    <w:rsid w:val="006C0D12"/>
    <w:rsid w:val="006C3EA3"/>
    <w:rsid w:val="006D5211"/>
    <w:rsid w:val="006D75AD"/>
    <w:rsid w:val="006E1304"/>
    <w:rsid w:val="006E1A00"/>
    <w:rsid w:val="006E2446"/>
    <w:rsid w:val="006E443D"/>
    <w:rsid w:val="006E541D"/>
    <w:rsid w:val="006F0896"/>
    <w:rsid w:val="006F08D2"/>
    <w:rsid w:val="006F1AB8"/>
    <w:rsid w:val="006F50FA"/>
    <w:rsid w:val="006F6973"/>
    <w:rsid w:val="006F7DED"/>
    <w:rsid w:val="00700620"/>
    <w:rsid w:val="00700E4B"/>
    <w:rsid w:val="00701432"/>
    <w:rsid w:val="007021B0"/>
    <w:rsid w:val="00703D8E"/>
    <w:rsid w:val="00706F35"/>
    <w:rsid w:val="00716933"/>
    <w:rsid w:val="007177C0"/>
    <w:rsid w:val="00720552"/>
    <w:rsid w:val="00721208"/>
    <w:rsid w:val="00730491"/>
    <w:rsid w:val="00736664"/>
    <w:rsid w:val="00736807"/>
    <w:rsid w:val="00737BA8"/>
    <w:rsid w:val="007414A4"/>
    <w:rsid w:val="0074356A"/>
    <w:rsid w:val="00743870"/>
    <w:rsid w:val="0075099E"/>
    <w:rsid w:val="00756633"/>
    <w:rsid w:val="00756DF7"/>
    <w:rsid w:val="007643E7"/>
    <w:rsid w:val="00766F67"/>
    <w:rsid w:val="00774BE4"/>
    <w:rsid w:val="007800B3"/>
    <w:rsid w:val="0078214D"/>
    <w:rsid w:val="0078722C"/>
    <w:rsid w:val="00787E90"/>
    <w:rsid w:val="00790714"/>
    <w:rsid w:val="00791A32"/>
    <w:rsid w:val="00793449"/>
    <w:rsid w:val="007941D4"/>
    <w:rsid w:val="00794B27"/>
    <w:rsid w:val="007A003B"/>
    <w:rsid w:val="007A1754"/>
    <w:rsid w:val="007A20DA"/>
    <w:rsid w:val="007A37B6"/>
    <w:rsid w:val="007A7C37"/>
    <w:rsid w:val="007B2223"/>
    <w:rsid w:val="007B489C"/>
    <w:rsid w:val="007B4F5D"/>
    <w:rsid w:val="007C054E"/>
    <w:rsid w:val="007C20D5"/>
    <w:rsid w:val="007C3695"/>
    <w:rsid w:val="007C43A3"/>
    <w:rsid w:val="007C4F26"/>
    <w:rsid w:val="007C67FD"/>
    <w:rsid w:val="007D33E9"/>
    <w:rsid w:val="007D348A"/>
    <w:rsid w:val="007D3F10"/>
    <w:rsid w:val="007D4FF8"/>
    <w:rsid w:val="007D72A7"/>
    <w:rsid w:val="007E1465"/>
    <w:rsid w:val="007E55BA"/>
    <w:rsid w:val="007E6512"/>
    <w:rsid w:val="007F35C5"/>
    <w:rsid w:val="007F4B3E"/>
    <w:rsid w:val="007F7C49"/>
    <w:rsid w:val="008002F1"/>
    <w:rsid w:val="008007A2"/>
    <w:rsid w:val="00800F41"/>
    <w:rsid w:val="00801D9D"/>
    <w:rsid w:val="00802A71"/>
    <w:rsid w:val="00803794"/>
    <w:rsid w:val="00804102"/>
    <w:rsid w:val="00804B94"/>
    <w:rsid w:val="0080501B"/>
    <w:rsid w:val="00805966"/>
    <w:rsid w:val="00805FAE"/>
    <w:rsid w:val="008078ED"/>
    <w:rsid w:val="008110F4"/>
    <w:rsid w:val="008119A7"/>
    <w:rsid w:val="00811E9C"/>
    <w:rsid w:val="00813B80"/>
    <w:rsid w:val="00814736"/>
    <w:rsid w:val="00821294"/>
    <w:rsid w:val="0082741F"/>
    <w:rsid w:val="0082760F"/>
    <w:rsid w:val="00830846"/>
    <w:rsid w:val="008373CA"/>
    <w:rsid w:val="00841149"/>
    <w:rsid w:val="00842E9E"/>
    <w:rsid w:val="00847834"/>
    <w:rsid w:val="008514D0"/>
    <w:rsid w:val="008538EF"/>
    <w:rsid w:val="00856A31"/>
    <w:rsid w:val="00860BF4"/>
    <w:rsid w:val="00862A11"/>
    <w:rsid w:val="00864788"/>
    <w:rsid w:val="008668EE"/>
    <w:rsid w:val="00875B8F"/>
    <w:rsid w:val="00882654"/>
    <w:rsid w:val="00885AC0"/>
    <w:rsid w:val="00893011"/>
    <w:rsid w:val="00893380"/>
    <w:rsid w:val="00894D34"/>
    <w:rsid w:val="008A0D0F"/>
    <w:rsid w:val="008A1E6C"/>
    <w:rsid w:val="008A2D70"/>
    <w:rsid w:val="008A59F3"/>
    <w:rsid w:val="008A65E6"/>
    <w:rsid w:val="008A7D6A"/>
    <w:rsid w:val="008B14F7"/>
    <w:rsid w:val="008B25A8"/>
    <w:rsid w:val="008B3791"/>
    <w:rsid w:val="008B4810"/>
    <w:rsid w:val="008C06B0"/>
    <w:rsid w:val="008C3CF5"/>
    <w:rsid w:val="008C4DD1"/>
    <w:rsid w:val="008C564F"/>
    <w:rsid w:val="008D186D"/>
    <w:rsid w:val="008D498D"/>
    <w:rsid w:val="008D66A3"/>
    <w:rsid w:val="008D7C84"/>
    <w:rsid w:val="008E335A"/>
    <w:rsid w:val="008E51E0"/>
    <w:rsid w:val="008F739D"/>
    <w:rsid w:val="00907A76"/>
    <w:rsid w:val="00907BCB"/>
    <w:rsid w:val="00911F9F"/>
    <w:rsid w:val="009125CE"/>
    <w:rsid w:val="009165E6"/>
    <w:rsid w:val="00921D0F"/>
    <w:rsid w:val="00921E3A"/>
    <w:rsid w:val="009227F7"/>
    <w:rsid w:val="00922D6B"/>
    <w:rsid w:val="009233AC"/>
    <w:rsid w:val="00924135"/>
    <w:rsid w:val="00932631"/>
    <w:rsid w:val="009356B7"/>
    <w:rsid w:val="00941F6A"/>
    <w:rsid w:val="009429F9"/>
    <w:rsid w:val="00942DE3"/>
    <w:rsid w:val="009450E8"/>
    <w:rsid w:val="009517D1"/>
    <w:rsid w:val="009519FD"/>
    <w:rsid w:val="009524C1"/>
    <w:rsid w:val="009528B3"/>
    <w:rsid w:val="00955096"/>
    <w:rsid w:val="00957E13"/>
    <w:rsid w:val="00964714"/>
    <w:rsid w:val="00967963"/>
    <w:rsid w:val="00971DB5"/>
    <w:rsid w:val="0097448B"/>
    <w:rsid w:val="0097466A"/>
    <w:rsid w:val="00976CD4"/>
    <w:rsid w:val="00976D98"/>
    <w:rsid w:val="00977178"/>
    <w:rsid w:val="0098633E"/>
    <w:rsid w:val="00992060"/>
    <w:rsid w:val="00992D19"/>
    <w:rsid w:val="0099374C"/>
    <w:rsid w:val="00994B6C"/>
    <w:rsid w:val="00994E84"/>
    <w:rsid w:val="009A3F8C"/>
    <w:rsid w:val="009A4562"/>
    <w:rsid w:val="009A6380"/>
    <w:rsid w:val="009B1A79"/>
    <w:rsid w:val="009B3E55"/>
    <w:rsid w:val="009B591B"/>
    <w:rsid w:val="009B7309"/>
    <w:rsid w:val="009C0FA1"/>
    <w:rsid w:val="009C12B8"/>
    <w:rsid w:val="009D1E76"/>
    <w:rsid w:val="009D2283"/>
    <w:rsid w:val="009D4A1D"/>
    <w:rsid w:val="009D6204"/>
    <w:rsid w:val="009D78F2"/>
    <w:rsid w:val="009E20BF"/>
    <w:rsid w:val="009E4BFB"/>
    <w:rsid w:val="009E50DD"/>
    <w:rsid w:val="009E6F80"/>
    <w:rsid w:val="009E74F9"/>
    <w:rsid w:val="009F6F44"/>
    <w:rsid w:val="00A008A6"/>
    <w:rsid w:val="00A016F6"/>
    <w:rsid w:val="00A01DFF"/>
    <w:rsid w:val="00A034BA"/>
    <w:rsid w:val="00A07EF1"/>
    <w:rsid w:val="00A13336"/>
    <w:rsid w:val="00A152D7"/>
    <w:rsid w:val="00A17D55"/>
    <w:rsid w:val="00A21FA2"/>
    <w:rsid w:val="00A2336A"/>
    <w:rsid w:val="00A23CCF"/>
    <w:rsid w:val="00A252C4"/>
    <w:rsid w:val="00A26C8E"/>
    <w:rsid w:val="00A34BC1"/>
    <w:rsid w:val="00A400AF"/>
    <w:rsid w:val="00A40568"/>
    <w:rsid w:val="00A4108D"/>
    <w:rsid w:val="00A41720"/>
    <w:rsid w:val="00A450DD"/>
    <w:rsid w:val="00A45B3D"/>
    <w:rsid w:val="00A5141A"/>
    <w:rsid w:val="00A535F7"/>
    <w:rsid w:val="00A54678"/>
    <w:rsid w:val="00A57F46"/>
    <w:rsid w:val="00A63697"/>
    <w:rsid w:val="00A63BBF"/>
    <w:rsid w:val="00A74748"/>
    <w:rsid w:val="00A74ADD"/>
    <w:rsid w:val="00A753A9"/>
    <w:rsid w:val="00A76431"/>
    <w:rsid w:val="00A76574"/>
    <w:rsid w:val="00A80D1D"/>
    <w:rsid w:val="00A81FA6"/>
    <w:rsid w:val="00A834F4"/>
    <w:rsid w:val="00A871BA"/>
    <w:rsid w:val="00A93EC8"/>
    <w:rsid w:val="00AA7EBD"/>
    <w:rsid w:val="00AB2086"/>
    <w:rsid w:val="00AB22FF"/>
    <w:rsid w:val="00AC1AA7"/>
    <w:rsid w:val="00AC2D44"/>
    <w:rsid w:val="00AC3E24"/>
    <w:rsid w:val="00AC5660"/>
    <w:rsid w:val="00AD052C"/>
    <w:rsid w:val="00AD0AFB"/>
    <w:rsid w:val="00AD2EF3"/>
    <w:rsid w:val="00AD4584"/>
    <w:rsid w:val="00AD55F6"/>
    <w:rsid w:val="00AE1F41"/>
    <w:rsid w:val="00AE4614"/>
    <w:rsid w:val="00AE555F"/>
    <w:rsid w:val="00AF0217"/>
    <w:rsid w:val="00AF1814"/>
    <w:rsid w:val="00AF4126"/>
    <w:rsid w:val="00AF4346"/>
    <w:rsid w:val="00B012CC"/>
    <w:rsid w:val="00B04289"/>
    <w:rsid w:val="00B11A1F"/>
    <w:rsid w:val="00B12118"/>
    <w:rsid w:val="00B14A49"/>
    <w:rsid w:val="00B14C2A"/>
    <w:rsid w:val="00B17E5B"/>
    <w:rsid w:val="00B21D4A"/>
    <w:rsid w:val="00B23203"/>
    <w:rsid w:val="00B2412D"/>
    <w:rsid w:val="00B24935"/>
    <w:rsid w:val="00B257AB"/>
    <w:rsid w:val="00B275EB"/>
    <w:rsid w:val="00B42300"/>
    <w:rsid w:val="00B4263B"/>
    <w:rsid w:val="00B43F3C"/>
    <w:rsid w:val="00B50052"/>
    <w:rsid w:val="00B51617"/>
    <w:rsid w:val="00B522FF"/>
    <w:rsid w:val="00B52B37"/>
    <w:rsid w:val="00B53394"/>
    <w:rsid w:val="00B54CA5"/>
    <w:rsid w:val="00B55258"/>
    <w:rsid w:val="00B5689A"/>
    <w:rsid w:val="00B60E56"/>
    <w:rsid w:val="00B614C9"/>
    <w:rsid w:val="00B6656B"/>
    <w:rsid w:val="00B67C91"/>
    <w:rsid w:val="00B71E43"/>
    <w:rsid w:val="00B724B6"/>
    <w:rsid w:val="00B75F31"/>
    <w:rsid w:val="00B76487"/>
    <w:rsid w:val="00B77DFB"/>
    <w:rsid w:val="00B84405"/>
    <w:rsid w:val="00B85D82"/>
    <w:rsid w:val="00B9285F"/>
    <w:rsid w:val="00B9340E"/>
    <w:rsid w:val="00B96F65"/>
    <w:rsid w:val="00BA2F98"/>
    <w:rsid w:val="00BA5829"/>
    <w:rsid w:val="00BA5EDF"/>
    <w:rsid w:val="00BA6672"/>
    <w:rsid w:val="00BB49F2"/>
    <w:rsid w:val="00BB6E87"/>
    <w:rsid w:val="00BC45C1"/>
    <w:rsid w:val="00BC5CC1"/>
    <w:rsid w:val="00BD03F1"/>
    <w:rsid w:val="00BD1C9C"/>
    <w:rsid w:val="00BD51F7"/>
    <w:rsid w:val="00BD61A9"/>
    <w:rsid w:val="00BD7F05"/>
    <w:rsid w:val="00BF1CD3"/>
    <w:rsid w:val="00BF27A3"/>
    <w:rsid w:val="00BF677D"/>
    <w:rsid w:val="00BF7BB2"/>
    <w:rsid w:val="00C04FCB"/>
    <w:rsid w:val="00C12C0D"/>
    <w:rsid w:val="00C155EB"/>
    <w:rsid w:val="00C25CF7"/>
    <w:rsid w:val="00C25FF2"/>
    <w:rsid w:val="00C26009"/>
    <w:rsid w:val="00C35684"/>
    <w:rsid w:val="00C36301"/>
    <w:rsid w:val="00C36A9E"/>
    <w:rsid w:val="00C36F8D"/>
    <w:rsid w:val="00C401BA"/>
    <w:rsid w:val="00C409C3"/>
    <w:rsid w:val="00C41EF9"/>
    <w:rsid w:val="00C423E5"/>
    <w:rsid w:val="00C46C3E"/>
    <w:rsid w:val="00C4734F"/>
    <w:rsid w:val="00C47522"/>
    <w:rsid w:val="00C617E9"/>
    <w:rsid w:val="00C618FB"/>
    <w:rsid w:val="00C723C3"/>
    <w:rsid w:val="00C72CCD"/>
    <w:rsid w:val="00C77E9E"/>
    <w:rsid w:val="00C8196B"/>
    <w:rsid w:val="00C83F7D"/>
    <w:rsid w:val="00C8499B"/>
    <w:rsid w:val="00C850B8"/>
    <w:rsid w:val="00C86642"/>
    <w:rsid w:val="00C9192A"/>
    <w:rsid w:val="00C93CFD"/>
    <w:rsid w:val="00C950DF"/>
    <w:rsid w:val="00C964A1"/>
    <w:rsid w:val="00C96BC8"/>
    <w:rsid w:val="00CA1B83"/>
    <w:rsid w:val="00CA3FE5"/>
    <w:rsid w:val="00CA4B2E"/>
    <w:rsid w:val="00CB4FFC"/>
    <w:rsid w:val="00CB5E04"/>
    <w:rsid w:val="00CC19AC"/>
    <w:rsid w:val="00CC36F3"/>
    <w:rsid w:val="00CC73D8"/>
    <w:rsid w:val="00CC7A10"/>
    <w:rsid w:val="00CD2589"/>
    <w:rsid w:val="00CD32B0"/>
    <w:rsid w:val="00CD3AB6"/>
    <w:rsid w:val="00CD3AD5"/>
    <w:rsid w:val="00CD6178"/>
    <w:rsid w:val="00CD6DB2"/>
    <w:rsid w:val="00CD7B32"/>
    <w:rsid w:val="00CD7CC8"/>
    <w:rsid w:val="00CE00C9"/>
    <w:rsid w:val="00CE0739"/>
    <w:rsid w:val="00CE1869"/>
    <w:rsid w:val="00CE34AF"/>
    <w:rsid w:val="00CE442A"/>
    <w:rsid w:val="00CE70DA"/>
    <w:rsid w:val="00CE76F3"/>
    <w:rsid w:val="00CF1EC2"/>
    <w:rsid w:val="00CF34D9"/>
    <w:rsid w:val="00CF3729"/>
    <w:rsid w:val="00CF3A09"/>
    <w:rsid w:val="00CF5079"/>
    <w:rsid w:val="00CF6886"/>
    <w:rsid w:val="00CF70C4"/>
    <w:rsid w:val="00CF7C58"/>
    <w:rsid w:val="00D0020A"/>
    <w:rsid w:val="00D02414"/>
    <w:rsid w:val="00D0457F"/>
    <w:rsid w:val="00D0482C"/>
    <w:rsid w:val="00D04D2A"/>
    <w:rsid w:val="00D05FC2"/>
    <w:rsid w:val="00D10F30"/>
    <w:rsid w:val="00D142D7"/>
    <w:rsid w:val="00D14BE5"/>
    <w:rsid w:val="00D20C3B"/>
    <w:rsid w:val="00D222A6"/>
    <w:rsid w:val="00D23737"/>
    <w:rsid w:val="00D32B46"/>
    <w:rsid w:val="00D33339"/>
    <w:rsid w:val="00D35FF8"/>
    <w:rsid w:val="00D379C5"/>
    <w:rsid w:val="00D4057C"/>
    <w:rsid w:val="00D40B2D"/>
    <w:rsid w:val="00D41807"/>
    <w:rsid w:val="00D41EFD"/>
    <w:rsid w:val="00D4348F"/>
    <w:rsid w:val="00D448C2"/>
    <w:rsid w:val="00D46A0D"/>
    <w:rsid w:val="00D46D5B"/>
    <w:rsid w:val="00D50575"/>
    <w:rsid w:val="00D50606"/>
    <w:rsid w:val="00D5143F"/>
    <w:rsid w:val="00D5281F"/>
    <w:rsid w:val="00D528BE"/>
    <w:rsid w:val="00D52A05"/>
    <w:rsid w:val="00D60BA6"/>
    <w:rsid w:val="00D62C08"/>
    <w:rsid w:val="00D63A16"/>
    <w:rsid w:val="00D738F6"/>
    <w:rsid w:val="00D7479B"/>
    <w:rsid w:val="00D769A0"/>
    <w:rsid w:val="00D80457"/>
    <w:rsid w:val="00D81AE2"/>
    <w:rsid w:val="00D81DA7"/>
    <w:rsid w:val="00D8307D"/>
    <w:rsid w:val="00D86263"/>
    <w:rsid w:val="00D8745E"/>
    <w:rsid w:val="00D924E5"/>
    <w:rsid w:val="00D93E4D"/>
    <w:rsid w:val="00D94688"/>
    <w:rsid w:val="00D96D9C"/>
    <w:rsid w:val="00DA1239"/>
    <w:rsid w:val="00DA4A2D"/>
    <w:rsid w:val="00DA4D76"/>
    <w:rsid w:val="00DA5865"/>
    <w:rsid w:val="00DB1F43"/>
    <w:rsid w:val="00DB255E"/>
    <w:rsid w:val="00DB42D7"/>
    <w:rsid w:val="00DB5C2A"/>
    <w:rsid w:val="00DB5F1B"/>
    <w:rsid w:val="00DC1C3A"/>
    <w:rsid w:val="00DC2E75"/>
    <w:rsid w:val="00DC6CDA"/>
    <w:rsid w:val="00DC7CD4"/>
    <w:rsid w:val="00DD1678"/>
    <w:rsid w:val="00DD5D9A"/>
    <w:rsid w:val="00DD776E"/>
    <w:rsid w:val="00DE0516"/>
    <w:rsid w:val="00DE1F45"/>
    <w:rsid w:val="00DE29DC"/>
    <w:rsid w:val="00DE35FE"/>
    <w:rsid w:val="00DE3783"/>
    <w:rsid w:val="00DE4ACF"/>
    <w:rsid w:val="00DE52A0"/>
    <w:rsid w:val="00DE52E7"/>
    <w:rsid w:val="00DE5D6B"/>
    <w:rsid w:val="00DF0BFC"/>
    <w:rsid w:val="00DF7F98"/>
    <w:rsid w:val="00E0594C"/>
    <w:rsid w:val="00E07C67"/>
    <w:rsid w:val="00E10085"/>
    <w:rsid w:val="00E10C23"/>
    <w:rsid w:val="00E122DD"/>
    <w:rsid w:val="00E170F2"/>
    <w:rsid w:val="00E17FC0"/>
    <w:rsid w:val="00E20B20"/>
    <w:rsid w:val="00E20DE7"/>
    <w:rsid w:val="00E27D7D"/>
    <w:rsid w:val="00E31113"/>
    <w:rsid w:val="00E3343F"/>
    <w:rsid w:val="00E34623"/>
    <w:rsid w:val="00E3550E"/>
    <w:rsid w:val="00E3662E"/>
    <w:rsid w:val="00E402AC"/>
    <w:rsid w:val="00E40371"/>
    <w:rsid w:val="00E40B33"/>
    <w:rsid w:val="00E455EE"/>
    <w:rsid w:val="00E5027D"/>
    <w:rsid w:val="00E51E8D"/>
    <w:rsid w:val="00E51F1A"/>
    <w:rsid w:val="00E54025"/>
    <w:rsid w:val="00E5495B"/>
    <w:rsid w:val="00E60758"/>
    <w:rsid w:val="00E760F9"/>
    <w:rsid w:val="00E81A50"/>
    <w:rsid w:val="00E81EBE"/>
    <w:rsid w:val="00E8301B"/>
    <w:rsid w:val="00E90876"/>
    <w:rsid w:val="00E90F62"/>
    <w:rsid w:val="00E933F0"/>
    <w:rsid w:val="00EA0B51"/>
    <w:rsid w:val="00EA0E6D"/>
    <w:rsid w:val="00EA33C7"/>
    <w:rsid w:val="00EB3D96"/>
    <w:rsid w:val="00EC0C27"/>
    <w:rsid w:val="00EC1D5D"/>
    <w:rsid w:val="00EC2EDB"/>
    <w:rsid w:val="00EC3658"/>
    <w:rsid w:val="00EC3674"/>
    <w:rsid w:val="00EC4301"/>
    <w:rsid w:val="00EC516A"/>
    <w:rsid w:val="00EC730B"/>
    <w:rsid w:val="00EC739E"/>
    <w:rsid w:val="00EC7AC5"/>
    <w:rsid w:val="00ED14BD"/>
    <w:rsid w:val="00ED1D51"/>
    <w:rsid w:val="00ED6129"/>
    <w:rsid w:val="00EE0C27"/>
    <w:rsid w:val="00EE1DE9"/>
    <w:rsid w:val="00EE336C"/>
    <w:rsid w:val="00EF1635"/>
    <w:rsid w:val="00EF6803"/>
    <w:rsid w:val="00F016ED"/>
    <w:rsid w:val="00F02913"/>
    <w:rsid w:val="00F034B6"/>
    <w:rsid w:val="00F03C09"/>
    <w:rsid w:val="00F03FD4"/>
    <w:rsid w:val="00F059D0"/>
    <w:rsid w:val="00F0620A"/>
    <w:rsid w:val="00F07491"/>
    <w:rsid w:val="00F133F6"/>
    <w:rsid w:val="00F15C46"/>
    <w:rsid w:val="00F16DE0"/>
    <w:rsid w:val="00F20BA4"/>
    <w:rsid w:val="00F20E59"/>
    <w:rsid w:val="00F24E4A"/>
    <w:rsid w:val="00F254BE"/>
    <w:rsid w:val="00F25E36"/>
    <w:rsid w:val="00F27A60"/>
    <w:rsid w:val="00F27AB8"/>
    <w:rsid w:val="00F3035F"/>
    <w:rsid w:val="00F31F43"/>
    <w:rsid w:val="00F335CF"/>
    <w:rsid w:val="00F346E6"/>
    <w:rsid w:val="00F360DA"/>
    <w:rsid w:val="00F37A28"/>
    <w:rsid w:val="00F43FA3"/>
    <w:rsid w:val="00F44B5D"/>
    <w:rsid w:val="00F50C62"/>
    <w:rsid w:val="00F54A18"/>
    <w:rsid w:val="00F55A3C"/>
    <w:rsid w:val="00F607F4"/>
    <w:rsid w:val="00F62253"/>
    <w:rsid w:val="00F65580"/>
    <w:rsid w:val="00F675F6"/>
    <w:rsid w:val="00F815FD"/>
    <w:rsid w:val="00F93B8C"/>
    <w:rsid w:val="00F94BCC"/>
    <w:rsid w:val="00F94BCF"/>
    <w:rsid w:val="00F955B7"/>
    <w:rsid w:val="00FA4D04"/>
    <w:rsid w:val="00FA5891"/>
    <w:rsid w:val="00FB0064"/>
    <w:rsid w:val="00FB1216"/>
    <w:rsid w:val="00FB2231"/>
    <w:rsid w:val="00FB24B7"/>
    <w:rsid w:val="00FB2A1E"/>
    <w:rsid w:val="00FB408F"/>
    <w:rsid w:val="00FB45ED"/>
    <w:rsid w:val="00FC067E"/>
    <w:rsid w:val="00FC2B0F"/>
    <w:rsid w:val="00FC2F0B"/>
    <w:rsid w:val="00FD2DB3"/>
    <w:rsid w:val="00FE1229"/>
    <w:rsid w:val="00FE574E"/>
    <w:rsid w:val="00FE7B47"/>
    <w:rsid w:val="00FF1184"/>
    <w:rsid w:val="00FF2BC1"/>
    <w:rsid w:val="00FF372C"/>
    <w:rsid w:val="00FF3E5C"/>
    <w:rsid w:val="00FF495B"/>
    <w:rsid w:val="00FF6372"/>
    <w:rsid w:val="00FF6DE8"/>
    <w:rsid w:val="00FF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B601591"/>
  <w15:chartTrackingRefBased/>
  <w15:docId w15:val="{BD1FEADF-173F-45AE-BF94-A9724509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footnote text" w:uiPriority="99"/>
    <w:lsdException w:name="footer" w:uiPriority="99"/>
    <w:lsdException w:name="caption" w:semiHidden="1" w:unhideWhenUsed="1" w:qFormat="1"/>
    <w:lsdException w:name="footnote reference" w:uiPriority="99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rsid w:val="00A016F6"/>
    <w:rPr>
      <w:sz w:val="24"/>
      <w:szCs w:val="24"/>
    </w:rPr>
  </w:style>
  <w:style w:type="paragraph" w:styleId="berschrift1">
    <w:name w:val="heading 1"/>
    <w:basedOn w:val="Standard"/>
    <w:next w:val="Textkrper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Textkrper"/>
    <w:pPr>
      <w:keepNext/>
      <w:numPr>
        <w:ilvl w:val="1"/>
        <w:numId w:val="1"/>
      </w:numPr>
      <w:tabs>
        <w:tab w:val="clear" w:pos="6671"/>
        <w:tab w:val="num" w:pos="576"/>
      </w:tabs>
      <w:spacing w:before="240" w:after="60"/>
      <w:ind w:left="576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berschrift4">
    <w:name w:val="heading 4"/>
    <w:basedOn w:val="Standard"/>
    <w:next w:val="Standar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berschrift5">
    <w:name w:val="heading 5"/>
    <w:basedOn w:val="Standard"/>
    <w:next w:val="Standar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berschrift7">
    <w:name w:val="heading 7"/>
    <w:basedOn w:val="Standard"/>
    <w:next w:val="Standard"/>
    <w:pPr>
      <w:numPr>
        <w:ilvl w:val="6"/>
        <w:numId w:val="1"/>
      </w:numPr>
      <w:spacing w:before="240" w:after="60"/>
      <w:outlineLvl w:val="6"/>
    </w:pPr>
  </w:style>
  <w:style w:type="paragraph" w:styleId="berschrift8">
    <w:name w:val="heading 8"/>
    <w:basedOn w:val="Standard"/>
    <w:next w:val="Standard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berschrift9">
    <w:name w:val="heading 9"/>
    <w:basedOn w:val="Standard"/>
    <w:next w:val="Standar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pPr>
      <w:spacing w:before="100" w:beforeAutospacing="1" w:after="100" w:afterAutospacing="1"/>
      <w:jc w:val="both"/>
    </w:p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Funotentext">
    <w:name w:val="footnote text"/>
    <w:basedOn w:val="Standard"/>
    <w:link w:val="FunotentextZchn"/>
    <w:uiPriority w:val="99"/>
    <w:semiHidden/>
    <w:rPr>
      <w:sz w:val="20"/>
      <w:szCs w:val="20"/>
    </w:rPr>
  </w:style>
  <w:style w:type="character" w:styleId="Funotenzeichen">
    <w:name w:val="footnote reference"/>
    <w:uiPriority w:val="99"/>
    <w:semiHidden/>
    <w:rPr>
      <w:vertAlign w:val="superscript"/>
    </w:rPr>
  </w:style>
  <w:style w:type="paragraph" w:styleId="StandardWeb">
    <w:name w:val="Normal (Web)"/>
    <w:basedOn w:val="Standard"/>
    <w:link w:val="StandardWebZchn"/>
    <w:uiPriority w:val="99"/>
    <w:pPr>
      <w:spacing w:before="100" w:beforeAutospacing="1" w:after="100" w:afterAutospacing="1"/>
    </w:pPr>
    <w:rPr>
      <w:color w:val="000000"/>
    </w:rPr>
  </w:style>
  <w:style w:type="character" w:styleId="HTMLSchreibmaschine">
    <w:name w:val="HTML Typewriter"/>
    <w:rPr>
      <w:rFonts w:ascii="Courier New" w:eastAsia="Courier New" w:hAnsi="Courier New" w:cs="Courier New"/>
      <w:sz w:val="20"/>
      <w:szCs w:val="20"/>
    </w:rPr>
  </w:style>
  <w:style w:type="character" w:styleId="Hervorhebung">
    <w:name w:val="Emphasis"/>
    <w:qFormat/>
    <w:rPr>
      <w:i/>
      <w:iCs/>
    </w:rPr>
  </w:style>
  <w:style w:type="character" w:styleId="HTMLCode">
    <w:name w:val="HTML Code"/>
    <w:rPr>
      <w:rFonts w:ascii="Courier New" w:eastAsia="Courier New" w:hAnsi="Courier New" w:cs="Courier New"/>
      <w:sz w:val="20"/>
      <w:szCs w:val="20"/>
    </w:rPr>
  </w:style>
  <w:style w:type="character" w:styleId="Fett">
    <w:name w:val="Strong"/>
    <w:rPr>
      <w:b/>
      <w:bCs/>
    </w:rPr>
  </w:style>
  <w:style w:type="character" w:styleId="Hyperlink">
    <w:name w:val="Hyperlink"/>
    <w:rPr>
      <w:color w:val="000000"/>
      <w:u w:val="single"/>
    </w:rPr>
  </w:style>
  <w:style w:type="paragraph" w:styleId="HTMLVorformatiert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szCs w:val="20"/>
    </w:rPr>
  </w:style>
  <w:style w:type="paragraph" w:styleId="Textkrper2">
    <w:name w:val="Body Text 2"/>
    <w:basedOn w:val="Standard"/>
    <w:pPr>
      <w:tabs>
        <w:tab w:val="left" w:pos="2880"/>
      </w:tabs>
    </w:pPr>
    <w:rPr>
      <w:rFonts w:ascii="Courier New" w:hAnsi="Courier New"/>
      <w:sz w:val="20"/>
      <w:lang w:val="en-GB"/>
    </w:rPr>
  </w:style>
  <w:style w:type="paragraph" w:styleId="Sprechblasentext">
    <w:name w:val="Balloon Text"/>
    <w:basedOn w:val="Standard"/>
    <w:semiHidden/>
    <w:rsid w:val="006F7DED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633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1">
    <w:name w:val="Tabellenraster1"/>
    <w:basedOn w:val="NormaleTabelle"/>
    <w:next w:val="Tabellenraster"/>
    <w:uiPriority w:val="99"/>
    <w:rsid w:val="000810AD"/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ntabelle1hellAkzent1">
    <w:name w:val="List Table 1 Light Accent 1"/>
    <w:basedOn w:val="NormaleTabelle"/>
    <w:uiPriority w:val="46"/>
    <w:rsid w:val="002124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styleId="Listentabelle1hellAkzent6">
    <w:name w:val="List Table 1 Light Accent 6"/>
    <w:basedOn w:val="NormaleTabelle"/>
    <w:uiPriority w:val="46"/>
    <w:rsid w:val="002124D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customStyle="1" w:styleId="KopfzeileZchn">
    <w:name w:val="Kopfzeile Zchn"/>
    <w:link w:val="Kopfzeile"/>
    <w:rsid w:val="002124D4"/>
    <w:rPr>
      <w:sz w:val="24"/>
      <w:szCs w:val="24"/>
    </w:rPr>
  </w:style>
  <w:style w:type="character" w:customStyle="1" w:styleId="FuzeileZchn">
    <w:name w:val="Fußzeile Zchn"/>
    <w:link w:val="Fuzeile"/>
    <w:uiPriority w:val="99"/>
    <w:rsid w:val="002124D4"/>
    <w:rPr>
      <w:sz w:val="24"/>
      <w:szCs w:val="24"/>
    </w:rPr>
  </w:style>
  <w:style w:type="paragraph" w:styleId="Listenabsatz">
    <w:name w:val="List Paragraph"/>
    <w:basedOn w:val="Standard"/>
    <w:uiPriority w:val="34"/>
    <w:rsid w:val="00A4108D"/>
    <w:pPr>
      <w:ind w:left="720"/>
      <w:contextualSpacing/>
    </w:pPr>
  </w:style>
  <w:style w:type="table" w:customStyle="1" w:styleId="TableGrid">
    <w:name w:val="TableGrid"/>
    <w:rsid w:val="0002186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eference">
    <w:name w:val="reference"/>
    <w:basedOn w:val="Absatz-Standardschriftart"/>
    <w:rsid w:val="00275C8D"/>
  </w:style>
  <w:style w:type="character" w:customStyle="1" w:styleId="TextkrperZchn">
    <w:name w:val="Textkörper Zchn"/>
    <w:basedOn w:val="Absatz-Standardschriftart"/>
    <w:link w:val="Textkrper"/>
    <w:rsid w:val="0039583B"/>
    <w:rPr>
      <w:sz w:val="24"/>
      <w:szCs w:val="24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013B5"/>
  </w:style>
  <w:style w:type="character" w:customStyle="1" w:styleId="keyword1">
    <w:name w:val="keyword1"/>
    <w:rsid w:val="00C72CCD"/>
    <w:rPr>
      <w:color w:val="0000FF"/>
      <w:shd w:val="clear" w:color="auto" w:fill="auto"/>
    </w:rPr>
  </w:style>
  <w:style w:type="character" w:customStyle="1" w:styleId="identifier1">
    <w:name w:val="identifier1"/>
    <w:rsid w:val="00C72CCD"/>
    <w:rPr>
      <w:color w:val="000000"/>
      <w:shd w:val="clear" w:color="auto" w:fill="auto"/>
    </w:rPr>
  </w:style>
  <w:style w:type="character" w:customStyle="1" w:styleId="specialchar1">
    <w:name w:val="specialchar1"/>
    <w:rsid w:val="00C72CCD"/>
    <w:rPr>
      <w:color w:val="000000"/>
      <w:shd w:val="clear" w:color="auto" w:fill="auto"/>
    </w:rPr>
  </w:style>
  <w:style w:type="character" w:customStyle="1" w:styleId="number1">
    <w:name w:val="number1"/>
    <w:rsid w:val="00C72CCD"/>
    <w:rPr>
      <w:color w:val="FF0000"/>
      <w:shd w:val="clear" w:color="auto" w:fill="auto"/>
    </w:rPr>
  </w:style>
  <w:style w:type="paragraph" w:customStyle="1" w:styleId="Listenabsatz1">
    <w:name w:val="Listenabsatz1"/>
    <w:basedOn w:val="Standard"/>
    <w:uiPriority w:val="34"/>
    <w:rsid w:val="00C72CCD"/>
    <w:pPr>
      <w:ind w:left="708"/>
    </w:pPr>
  </w:style>
  <w:style w:type="paragraph" w:styleId="Titel">
    <w:name w:val="Title"/>
    <w:basedOn w:val="Standard"/>
    <w:next w:val="Standard"/>
    <w:link w:val="TitelZchn"/>
    <w:rsid w:val="002C2ED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2C2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Programmcode">
    <w:name w:val="Programmcode"/>
    <w:basedOn w:val="Standard"/>
    <w:link w:val="ProgrammcodeZchn"/>
    <w:qFormat/>
    <w:rsid w:val="00104663"/>
    <w:pPr>
      <w:jc w:val="both"/>
    </w:pPr>
    <w:rPr>
      <w:rFonts w:ascii="Consolas" w:hAnsi="Consolas" w:cstheme="minorHAnsi"/>
      <w:iCs/>
      <w:color w:val="000000"/>
      <w:sz w:val="22"/>
      <w:lang w:val="en-US"/>
    </w:rPr>
  </w:style>
  <w:style w:type="paragraph" w:customStyle="1" w:styleId="Skripttext">
    <w:name w:val="Skripttext"/>
    <w:basedOn w:val="StandardWeb"/>
    <w:link w:val="SkripttextZchn"/>
    <w:qFormat/>
    <w:rsid w:val="00662B7E"/>
    <w:pPr>
      <w:shd w:val="clear" w:color="auto" w:fill="FFFFFF"/>
      <w:spacing w:before="0" w:beforeAutospacing="0" w:after="240" w:afterAutospacing="0" w:line="276" w:lineRule="auto"/>
      <w:jc w:val="both"/>
      <w:textAlignment w:val="baseline"/>
    </w:pPr>
    <w:rPr>
      <w:rFonts w:asciiTheme="minorHAnsi" w:hAnsiTheme="minorHAnsi" w:cstheme="minorHAnsi"/>
      <w:color w:val="auto"/>
    </w:rPr>
  </w:style>
  <w:style w:type="character" w:customStyle="1" w:styleId="ProgrammcodeZchn">
    <w:name w:val="Programmcode Zchn"/>
    <w:basedOn w:val="Absatz-Standardschriftart"/>
    <w:link w:val="Programmcode"/>
    <w:rsid w:val="00104663"/>
    <w:rPr>
      <w:rFonts w:ascii="Consolas" w:hAnsi="Consolas" w:cstheme="minorHAnsi"/>
      <w:iCs/>
      <w:color w:val="000000"/>
      <w:sz w:val="22"/>
      <w:szCs w:val="24"/>
      <w:lang w:val="en-US"/>
    </w:rPr>
  </w:style>
  <w:style w:type="paragraph" w:customStyle="1" w:styleId="Unterberschrift">
    <w:name w:val="Unterüberschrift"/>
    <w:basedOn w:val="Standard"/>
    <w:link w:val="UnterberschriftZchn"/>
    <w:qFormat/>
    <w:rsid w:val="009B1A79"/>
    <w:pPr>
      <w:spacing w:after="240"/>
    </w:pPr>
    <w:rPr>
      <w:rFonts w:asciiTheme="minorHAnsi" w:hAnsiTheme="minorHAnsi" w:cstheme="minorHAnsi"/>
      <w:b/>
      <w:sz w:val="28"/>
      <w:szCs w:val="28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941F6A"/>
    <w:rPr>
      <w:color w:val="000000"/>
      <w:sz w:val="24"/>
      <w:szCs w:val="24"/>
    </w:rPr>
  </w:style>
  <w:style w:type="character" w:customStyle="1" w:styleId="SkripttextZchn">
    <w:name w:val="Skripttext Zchn"/>
    <w:basedOn w:val="StandardWebZchn"/>
    <w:link w:val="Skripttext"/>
    <w:rsid w:val="00662B7E"/>
    <w:rPr>
      <w:rFonts w:asciiTheme="minorHAnsi" w:hAnsiTheme="minorHAnsi" w:cstheme="minorHAnsi"/>
      <w:color w:val="000000"/>
      <w:sz w:val="24"/>
      <w:szCs w:val="24"/>
      <w:shd w:val="clear" w:color="auto" w:fill="FFFFFF"/>
    </w:rPr>
  </w:style>
  <w:style w:type="paragraph" w:customStyle="1" w:styleId="berschriften">
    <w:name w:val="Überschriften"/>
    <w:basedOn w:val="Standard"/>
    <w:link w:val="berschriftenZchn"/>
    <w:qFormat/>
    <w:rsid w:val="00941F6A"/>
    <w:pPr>
      <w:spacing w:after="240" w:line="276" w:lineRule="auto"/>
      <w:jc w:val="both"/>
    </w:pPr>
    <w:rPr>
      <w:rFonts w:asciiTheme="minorHAnsi" w:eastAsia="Calibri" w:hAnsiTheme="minorHAnsi" w:cstheme="minorHAnsi"/>
      <w:b/>
      <w:sz w:val="32"/>
      <w:lang w:eastAsia="en-US"/>
    </w:rPr>
  </w:style>
  <w:style w:type="character" w:customStyle="1" w:styleId="UnterberschriftZchn">
    <w:name w:val="Unterüberschrift Zchn"/>
    <w:basedOn w:val="Absatz-Standardschriftart"/>
    <w:link w:val="Unterberschrift"/>
    <w:rsid w:val="009B1A79"/>
    <w:rPr>
      <w:rFonts w:asciiTheme="minorHAnsi" w:hAnsiTheme="minorHAnsi" w:cstheme="minorHAnsi"/>
      <w:b/>
      <w:sz w:val="28"/>
      <w:szCs w:val="28"/>
    </w:rPr>
  </w:style>
  <w:style w:type="paragraph" w:customStyle="1" w:styleId="Tabellentext">
    <w:name w:val="Tabellentext"/>
    <w:basedOn w:val="Standard"/>
    <w:link w:val="TabellentextZchn"/>
    <w:qFormat/>
    <w:rsid w:val="00941F6A"/>
    <w:pPr>
      <w:jc w:val="center"/>
    </w:pPr>
    <w:rPr>
      <w:rFonts w:asciiTheme="minorHAnsi" w:hAnsiTheme="minorHAnsi" w:cstheme="minorHAnsi"/>
      <w:sz w:val="20"/>
      <w:szCs w:val="20"/>
    </w:rPr>
  </w:style>
  <w:style w:type="character" w:customStyle="1" w:styleId="berschriftenZchn">
    <w:name w:val="Überschriften Zchn"/>
    <w:basedOn w:val="Absatz-Standardschriftart"/>
    <w:link w:val="berschriften"/>
    <w:rsid w:val="00941F6A"/>
    <w:rPr>
      <w:rFonts w:asciiTheme="minorHAnsi" w:eastAsia="Calibri" w:hAnsiTheme="minorHAnsi" w:cstheme="minorHAnsi"/>
      <w:b/>
      <w:sz w:val="32"/>
      <w:szCs w:val="24"/>
      <w:lang w:eastAsia="en-US"/>
    </w:rPr>
  </w:style>
  <w:style w:type="character" w:customStyle="1" w:styleId="TabellentextZchn">
    <w:name w:val="Tabellentext Zchn"/>
    <w:basedOn w:val="Absatz-Standardschriftart"/>
    <w:link w:val="Tabellentext"/>
    <w:rsid w:val="00941F6A"/>
    <w:rPr>
      <w:rFonts w:asciiTheme="minorHAnsi" w:hAnsiTheme="minorHAnsi" w:cstheme="minorHAnsi"/>
    </w:rPr>
  </w:style>
  <w:style w:type="paragraph" w:customStyle="1" w:styleId="SourceCode">
    <w:name w:val="SourceCode"/>
    <w:basedOn w:val="Textkrper"/>
    <w:next w:val="Textkrper"/>
    <w:rsid w:val="00F07491"/>
    <w:pPr>
      <w:spacing w:before="0" w:beforeAutospacing="0" w:after="0" w:afterAutospacing="0"/>
      <w:jc w:val="left"/>
    </w:pPr>
    <w:rPr>
      <w:rFonts w:ascii="Courier New" w:eastAsia="Times New Roman" w:hAnsi="Courier New"/>
    </w:rPr>
  </w:style>
  <w:style w:type="character" w:styleId="Platzhaltertext">
    <w:name w:val="Placeholder Text"/>
    <w:basedOn w:val="Absatz-Standardschriftart"/>
    <w:uiPriority w:val="99"/>
    <w:semiHidden/>
    <w:rsid w:val="00C8196B"/>
    <w:rPr>
      <w:color w:val="808080"/>
    </w:rPr>
  </w:style>
  <w:style w:type="paragraph" w:customStyle="1" w:styleId="LSUNG">
    <w:name w:val="LÖSUNG"/>
    <w:basedOn w:val="KeinLeerraum"/>
    <w:link w:val="LSUNGZchn"/>
    <w:qFormat/>
    <w:rsid w:val="00E933F0"/>
    <w:rPr>
      <w:rFonts w:asciiTheme="minorHAnsi" w:eastAsiaTheme="minorHAnsi" w:hAnsiTheme="minorHAnsi" w:cstheme="minorBidi"/>
      <w:color w:val="FF0000"/>
      <w:szCs w:val="22"/>
      <w:lang w:eastAsia="en-US"/>
    </w:rPr>
  </w:style>
  <w:style w:type="character" w:customStyle="1" w:styleId="LSUNGZchn">
    <w:name w:val="LÖSUNG Zchn"/>
    <w:basedOn w:val="Absatz-Standardschriftart"/>
    <w:link w:val="LSUNG"/>
    <w:rsid w:val="00E933F0"/>
    <w:rPr>
      <w:rFonts w:asciiTheme="minorHAnsi" w:eastAsiaTheme="minorHAnsi" w:hAnsiTheme="minorHAnsi" w:cstheme="minorBidi"/>
      <w:color w:val="FF0000"/>
      <w:sz w:val="24"/>
      <w:szCs w:val="22"/>
      <w:lang w:eastAsia="en-US"/>
    </w:rPr>
  </w:style>
  <w:style w:type="paragraph" w:styleId="KeinLeerraum">
    <w:name w:val="No Spacing"/>
    <w:uiPriority w:val="1"/>
    <w:rsid w:val="00E933F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237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267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564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904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42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72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41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23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Entwicklung\Anwendungsdaten\Microsoft\Vorlagen\IT-Team\AB_Vorlag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31CFA-2C3C-4889-89BB-0A6AAB7F1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AB_Vorlage.dot</Template>
  <TotalTime>0</TotalTime>
  <Pages>1</Pages>
  <Words>59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Matthias Rommel</cp:lastModifiedBy>
  <cp:revision>54</cp:revision>
  <cp:lastPrinted>2025-09-24T13:58:00Z</cp:lastPrinted>
  <dcterms:created xsi:type="dcterms:W3CDTF">2020-12-03T23:46:00Z</dcterms:created>
  <dcterms:modified xsi:type="dcterms:W3CDTF">2025-10-28T09:29:00Z</dcterms:modified>
  <cp:category/>
  <cp:contentStatus/>
</cp:coreProperties>
</file>